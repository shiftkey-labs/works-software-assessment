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06ABFDAD" w14:textId="77777777" w:rsidTr="00FB65B8">
        <w:tc>
          <w:tcPr>
            <w:tcW w:w="5395" w:type="dxa"/>
          </w:tcPr>
          <w:p w14:paraId="3A5DC5B9" w14:textId="77777777" w:rsidR="00A81248" w:rsidRPr="003A798E" w:rsidRDefault="00A81248" w:rsidP="00A81248">
            <w:pPr>
              <w:pStyle w:val="GraphicAnchor"/>
            </w:pPr>
          </w:p>
        </w:tc>
        <w:tc>
          <w:tcPr>
            <w:tcW w:w="5395" w:type="dxa"/>
          </w:tcPr>
          <w:p w14:paraId="3A771D4E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1E0DD94A" w14:textId="77777777" w:rsidTr="00FB65B8">
        <w:trPr>
          <w:trHeight w:val="2719"/>
        </w:trPr>
        <w:tc>
          <w:tcPr>
            <w:tcW w:w="5395" w:type="dxa"/>
          </w:tcPr>
          <w:p w14:paraId="0F2F7C24" w14:textId="699F6714" w:rsidR="00A81248" w:rsidRPr="003A798E" w:rsidRDefault="00912A6F" w:rsidP="00912A6F">
            <w:pPr>
              <w:pStyle w:val="Heading1"/>
            </w:pPr>
            <w:r w:rsidRPr="00912A6F">
              <w:rPr>
                <w:sz w:val="52"/>
                <w:szCs w:val="22"/>
              </w:rPr>
              <w:t>Backend</w:t>
            </w:r>
            <w:r w:rsidRPr="00912A6F">
              <w:rPr>
                <w:sz w:val="52"/>
                <w:szCs w:val="22"/>
              </w:rPr>
              <w:br/>
            </w:r>
            <w:r w:rsidRPr="000441C7">
              <w:rPr>
                <w:sz w:val="32"/>
                <w:szCs w:val="12"/>
              </w:rPr>
              <w:t>Note Taking App CRUD API</w:t>
            </w:r>
          </w:p>
        </w:tc>
        <w:tc>
          <w:tcPr>
            <w:tcW w:w="5395" w:type="dxa"/>
          </w:tcPr>
          <w:p w14:paraId="2BBA1D96" w14:textId="77777777" w:rsidR="00A81248" w:rsidRPr="003A798E" w:rsidRDefault="00A81248"/>
        </w:tc>
      </w:tr>
      <w:tr w:rsidR="00A81248" w:rsidRPr="003A798E" w14:paraId="78530B4F" w14:textId="77777777" w:rsidTr="00FB65B8">
        <w:trPr>
          <w:trHeight w:val="8059"/>
        </w:trPr>
        <w:tc>
          <w:tcPr>
            <w:tcW w:w="5395" w:type="dxa"/>
          </w:tcPr>
          <w:p w14:paraId="14559E8A" w14:textId="5965AE02" w:rsidR="00A81248" w:rsidRPr="003A798E" w:rsidRDefault="00A81248"/>
        </w:tc>
        <w:tc>
          <w:tcPr>
            <w:tcW w:w="5395" w:type="dxa"/>
          </w:tcPr>
          <w:p w14:paraId="33AFBF84" w14:textId="2CD1608A" w:rsidR="00A81248" w:rsidRPr="003A798E" w:rsidRDefault="00356F83">
            <w:r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62E09BF8" wp14:editId="042A8BF4">
                      <wp:simplePos x="0" y="0"/>
                      <wp:positionH relativeFrom="margin">
                        <wp:posOffset>-3933825</wp:posOffset>
                      </wp:positionH>
                      <wp:positionV relativeFrom="page">
                        <wp:posOffset>-2313940</wp:posOffset>
                      </wp:positionV>
                      <wp:extent cx="7772400" cy="10054800"/>
                      <wp:effectExtent l="0" t="0" r="0" b="3810"/>
                      <wp:wrapNone/>
                      <wp:docPr id="423974392" name="Group 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2109068688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692551567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1673631953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EE2F5F" id="Group 1" o:spid="_x0000_s1026" alt="&quot;&quot;" style="position:absolute;margin-left:-309.75pt;margin-top:-182.2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</w:tr>
      <w:tr w:rsidR="00A81248" w:rsidRPr="003A798E" w14:paraId="78D8806B" w14:textId="77777777" w:rsidTr="00FB65B8">
        <w:trPr>
          <w:trHeight w:val="1299"/>
        </w:trPr>
        <w:tc>
          <w:tcPr>
            <w:tcW w:w="5395" w:type="dxa"/>
          </w:tcPr>
          <w:p w14:paraId="24E5C62B" w14:textId="77777777" w:rsidR="00A81248" w:rsidRPr="003A798E" w:rsidRDefault="00A81248"/>
        </w:tc>
        <w:tc>
          <w:tcPr>
            <w:tcW w:w="5395" w:type="dxa"/>
          </w:tcPr>
          <w:p w14:paraId="21CE0D14" w14:textId="75FFD4C7" w:rsidR="00912A6F" w:rsidRPr="00912A6F" w:rsidRDefault="00912A6F" w:rsidP="00912A6F">
            <w:pPr>
              <w:pStyle w:val="Heading2"/>
            </w:pPr>
            <w:r>
              <w:t>Parthraj Panchal</w:t>
            </w:r>
            <w:r>
              <w:br/>
            </w:r>
            <w:sdt>
              <w:sdtPr>
                <w:id w:val="1750617412"/>
                <w:placeholder>
                  <w:docPart w:val="4025F0DE480745D1AC3A6B9B63D5A949"/>
                </w:placeholder>
                <w:temporary/>
                <w:showingPlcHdr/>
                <w15:appearance w15:val="hidden"/>
              </w:sdtPr>
              <w:sdtEndPr>
                <w:rPr>
                  <w:sz w:val="22"/>
                  <w:szCs w:val="14"/>
                </w:rPr>
              </w:sdtEndPr>
              <w:sdtContent>
                <w:r w:rsidRPr="00912A6F">
                  <w:rPr>
                    <w:sz w:val="22"/>
                    <w:szCs w:val="14"/>
                  </w:rPr>
                  <w:t>DATE</w:t>
                </w:r>
              </w:sdtContent>
            </w:sdt>
            <w:r w:rsidRPr="00912A6F">
              <w:rPr>
                <w:sz w:val="22"/>
                <w:szCs w:val="14"/>
              </w:rPr>
              <w:t xml:space="preserve"> :21</w:t>
            </w:r>
            <w:r w:rsidRPr="00912A6F">
              <w:rPr>
                <w:sz w:val="22"/>
                <w:szCs w:val="14"/>
                <w:vertAlign w:val="superscript"/>
              </w:rPr>
              <w:t>st</w:t>
            </w:r>
            <w:r w:rsidRPr="00912A6F">
              <w:rPr>
                <w:sz w:val="22"/>
                <w:szCs w:val="14"/>
              </w:rPr>
              <w:t xml:space="preserve"> March,2024</w:t>
            </w:r>
          </w:p>
        </w:tc>
      </w:tr>
      <w:tr w:rsidR="00A81248" w:rsidRPr="003A798E" w14:paraId="0512BC98" w14:textId="77777777" w:rsidTr="00FB65B8">
        <w:trPr>
          <w:trHeight w:val="1402"/>
        </w:trPr>
        <w:tc>
          <w:tcPr>
            <w:tcW w:w="5395" w:type="dxa"/>
          </w:tcPr>
          <w:p w14:paraId="24C38601" w14:textId="77777777" w:rsidR="00A81248" w:rsidRPr="003A798E" w:rsidRDefault="00A81248"/>
        </w:tc>
        <w:tc>
          <w:tcPr>
            <w:tcW w:w="5395" w:type="dxa"/>
          </w:tcPr>
          <w:p w14:paraId="0A79FE05" w14:textId="6E91F1C6" w:rsidR="00A81248" w:rsidRPr="003A798E" w:rsidRDefault="00A81248" w:rsidP="00A81248">
            <w:pPr>
              <w:pStyle w:val="Heading2"/>
            </w:pPr>
          </w:p>
        </w:tc>
      </w:tr>
    </w:tbl>
    <w:p w14:paraId="3077DAC5" w14:textId="77777777" w:rsidR="00DF5807" w:rsidRDefault="00DF5807"/>
    <w:p w14:paraId="063D8A4E" w14:textId="77777777" w:rsidR="00DF5807" w:rsidRDefault="00DF5807" w:rsidP="00DF5807">
      <w:pPr>
        <w:pStyle w:val="Heading1"/>
        <w:jc w:val="center"/>
        <w:rPr>
          <w:sz w:val="52"/>
          <w:szCs w:val="22"/>
        </w:rPr>
      </w:pPr>
      <w:r>
        <w:br w:type="page"/>
      </w:r>
      <w:r w:rsidRPr="00DF5807">
        <w:rPr>
          <w:sz w:val="52"/>
          <w:szCs w:val="22"/>
        </w:rPr>
        <w:lastRenderedPageBreak/>
        <w:t>Index</w:t>
      </w:r>
    </w:p>
    <w:p w14:paraId="752936E0" w14:textId="77777777" w:rsidR="008B2E94" w:rsidRDefault="00F97350">
      <w:pPr>
        <w:rPr>
          <w:noProof/>
          <w:sz w:val="52"/>
          <w:szCs w:val="22"/>
        </w:rPr>
        <w:sectPr w:rsidR="008B2E94" w:rsidSect="00E83BCD">
          <w:footerReference w:type="even" r:id="rId8"/>
          <w:footerReference w:type="default" r:id="rId9"/>
          <w:pgSz w:w="12240" w:h="15840" w:code="1"/>
          <w:pgMar w:top="720" w:right="720" w:bottom="1080" w:left="720" w:header="709" w:footer="432" w:gutter="0"/>
          <w:cols w:space="708"/>
          <w:titlePg/>
          <w:docGrid w:linePitch="360"/>
        </w:sectPr>
      </w:pPr>
      <w:r>
        <w:rPr>
          <w:sz w:val="52"/>
          <w:szCs w:val="22"/>
        </w:rPr>
        <w:fldChar w:fldCharType="begin"/>
      </w:r>
      <w:r>
        <w:rPr>
          <w:sz w:val="52"/>
          <w:szCs w:val="22"/>
        </w:rPr>
        <w:instrText xml:space="preserve"> INDEX \e "</w:instrText>
      </w:r>
      <w:r>
        <w:rPr>
          <w:sz w:val="52"/>
          <w:szCs w:val="22"/>
        </w:rPr>
        <w:tab/>
        <w:instrText xml:space="preserve">" \c "1" \z "16393" </w:instrText>
      </w:r>
      <w:r>
        <w:rPr>
          <w:sz w:val="52"/>
          <w:szCs w:val="22"/>
        </w:rPr>
        <w:fldChar w:fldCharType="separate"/>
      </w:r>
    </w:p>
    <w:p w14:paraId="12F7FDDF" w14:textId="57C3432C" w:rsidR="008B2E94" w:rsidRPr="008B2E94" w:rsidRDefault="008B2E94" w:rsidP="008B2E94">
      <w:pPr>
        <w:pStyle w:val="Index1"/>
        <w:tabs>
          <w:tab w:val="right" w:leader="dot" w:pos="10790"/>
        </w:tabs>
        <w:spacing w:line="360" w:lineRule="auto"/>
        <w:rPr>
          <w:rStyle w:val="Emphasis"/>
          <w:b/>
          <w:bCs/>
          <w:sz w:val="28"/>
          <w:szCs w:val="28"/>
        </w:rPr>
      </w:pPr>
      <w:r w:rsidRPr="008B2E94">
        <w:rPr>
          <w:rStyle w:val="Emphasis"/>
          <w:b/>
          <w:bCs/>
          <w:sz w:val="28"/>
          <w:szCs w:val="28"/>
        </w:rPr>
        <w:t>Project Structure</w:t>
      </w:r>
      <w:r w:rsidRPr="008B2E94">
        <w:rPr>
          <w:rStyle w:val="Emphasis"/>
          <w:b/>
          <w:bCs/>
          <w:sz w:val="28"/>
          <w:szCs w:val="28"/>
        </w:rPr>
        <w:tab/>
        <w:t>3</w:t>
      </w:r>
      <w:r w:rsidRPr="008B2E94">
        <w:rPr>
          <w:rStyle w:val="Emphasis"/>
          <w:sz w:val="28"/>
          <w:szCs w:val="28"/>
        </w:rPr>
        <w:br/>
        <w:t>Controllers</w:t>
      </w:r>
      <w:r w:rsidRPr="008B2E94">
        <w:rPr>
          <w:rStyle w:val="Emphasis"/>
          <w:b/>
          <w:bCs/>
          <w:sz w:val="28"/>
          <w:szCs w:val="28"/>
        </w:rPr>
        <w:tab/>
        <w:t>3</w:t>
      </w:r>
    </w:p>
    <w:p w14:paraId="4ED30FA7" w14:textId="78F4CC91" w:rsidR="008B2E94" w:rsidRPr="008B2E94" w:rsidRDefault="008B2E94" w:rsidP="008B2E94">
      <w:pPr>
        <w:pStyle w:val="Index1"/>
        <w:tabs>
          <w:tab w:val="right" w:leader="dot" w:pos="10790"/>
        </w:tabs>
        <w:spacing w:line="360" w:lineRule="auto"/>
        <w:rPr>
          <w:rStyle w:val="Emphasis"/>
          <w:b/>
          <w:bCs/>
          <w:sz w:val="28"/>
          <w:szCs w:val="28"/>
        </w:rPr>
      </w:pPr>
      <w:r w:rsidRPr="008B2E94">
        <w:rPr>
          <w:rStyle w:val="Emphasis"/>
          <w:sz w:val="28"/>
          <w:szCs w:val="28"/>
        </w:rPr>
        <w:tab/>
        <w:t>Middleware</w:t>
      </w:r>
      <w:r w:rsidRPr="008B2E94">
        <w:rPr>
          <w:rStyle w:val="Emphasis"/>
          <w:b/>
          <w:bCs/>
          <w:sz w:val="28"/>
          <w:szCs w:val="28"/>
        </w:rPr>
        <w:tab/>
        <w:t>3</w:t>
      </w:r>
    </w:p>
    <w:p w14:paraId="014ACD1B" w14:textId="6258D1DB" w:rsidR="008B2E94" w:rsidRPr="008B2E94" w:rsidRDefault="008B2E94" w:rsidP="008B2E94">
      <w:pPr>
        <w:pStyle w:val="Index1"/>
        <w:tabs>
          <w:tab w:val="right" w:leader="dot" w:pos="10790"/>
        </w:tabs>
        <w:spacing w:line="360" w:lineRule="auto"/>
        <w:rPr>
          <w:rStyle w:val="Emphasis"/>
          <w:b/>
          <w:bCs/>
          <w:sz w:val="28"/>
          <w:szCs w:val="28"/>
        </w:rPr>
      </w:pPr>
      <w:r w:rsidRPr="008B2E94">
        <w:rPr>
          <w:rStyle w:val="Emphasis"/>
          <w:sz w:val="28"/>
          <w:szCs w:val="28"/>
        </w:rPr>
        <w:tab/>
        <w:t>Repository</w:t>
      </w:r>
      <w:r w:rsidRPr="008B2E94">
        <w:rPr>
          <w:rStyle w:val="Emphasis"/>
          <w:b/>
          <w:bCs/>
          <w:sz w:val="28"/>
          <w:szCs w:val="28"/>
        </w:rPr>
        <w:tab/>
        <w:t>3</w:t>
      </w:r>
    </w:p>
    <w:p w14:paraId="2DAB2F25" w14:textId="0477B014" w:rsidR="008B2E94" w:rsidRPr="008B2E94" w:rsidRDefault="008B2E94" w:rsidP="008B2E94">
      <w:pPr>
        <w:pStyle w:val="Index1"/>
        <w:tabs>
          <w:tab w:val="right" w:leader="dot" w:pos="10790"/>
        </w:tabs>
        <w:spacing w:line="360" w:lineRule="auto"/>
        <w:rPr>
          <w:rStyle w:val="Emphasis"/>
          <w:b/>
          <w:bCs/>
          <w:sz w:val="28"/>
          <w:szCs w:val="28"/>
        </w:rPr>
      </w:pPr>
      <w:r w:rsidRPr="008B2E94">
        <w:rPr>
          <w:rStyle w:val="Emphasis"/>
          <w:sz w:val="28"/>
          <w:szCs w:val="28"/>
        </w:rPr>
        <w:tab/>
        <w:t>Routes</w:t>
      </w:r>
      <w:r w:rsidRPr="008B2E94">
        <w:rPr>
          <w:rStyle w:val="Emphasis"/>
          <w:b/>
          <w:bCs/>
          <w:sz w:val="28"/>
          <w:szCs w:val="28"/>
        </w:rPr>
        <w:tab/>
        <w:t>3</w:t>
      </w:r>
    </w:p>
    <w:p w14:paraId="1B3C69F9" w14:textId="7EAAA9DB" w:rsidR="008B2E94" w:rsidRPr="008B2E94" w:rsidRDefault="008B2E94" w:rsidP="008B2E94">
      <w:pPr>
        <w:pStyle w:val="Index1"/>
        <w:tabs>
          <w:tab w:val="right" w:leader="dot" w:pos="10790"/>
        </w:tabs>
        <w:spacing w:line="360" w:lineRule="auto"/>
        <w:rPr>
          <w:rStyle w:val="Emphasis"/>
          <w:b/>
          <w:bCs/>
          <w:sz w:val="28"/>
          <w:szCs w:val="28"/>
        </w:rPr>
      </w:pPr>
      <w:r w:rsidRPr="008B2E94">
        <w:rPr>
          <w:rStyle w:val="Emphasis"/>
          <w:sz w:val="28"/>
          <w:szCs w:val="28"/>
        </w:rPr>
        <w:tab/>
        <w:t>.env</w:t>
      </w:r>
      <w:r w:rsidRPr="008B2E94">
        <w:rPr>
          <w:rStyle w:val="Emphasis"/>
          <w:b/>
          <w:bCs/>
          <w:sz w:val="28"/>
          <w:szCs w:val="28"/>
        </w:rPr>
        <w:tab/>
        <w:t>4</w:t>
      </w:r>
    </w:p>
    <w:p w14:paraId="77BA3807" w14:textId="74433868" w:rsidR="008B2E94" w:rsidRPr="008B2E94" w:rsidRDefault="008B2E94" w:rsidP="008B2E94">
      <w:pPr>
        <w:pStyle w:val="Index1"/>
        <w:tabs>
          <w:tab w:val="right" w:leader="dot" w:pos="10790"/>
        </w:tabs>
        <w:spacing w:line="360" w:lineRule="auto"/>
        <w:rPr>
          <w:rStyle w:val="Emphasis"/>
          <w:b/>
          <w:bCs/>
          <w:sz w:val="28"/>
          <w:szCs w:val="28"/>
        </w:rPr>
      </w:pPr>
      <w:r w:rsidRPr="008B2E94">
        <w:rPr>
          <w:rStyle w:val="Emphasis"/>
          <w:sz w:val="28"/>
          <w:szCs w:val="28"/>
        </w:rPr>
        <w:tab/>
        <w:t>Utility</w:t>
      </w:r>
      <w:r w:rsidRPr="008B2E94">
        <w:rPr>
          <w:rStyle w:val="Emphasis"/>
          <w:b/>
          <w:bCs/>
          <w:sz w:val="28"/>
          <w:szCs w:val="28"/>
        </w:rPr>
        <w:tab/>
        <w:t>4</w:t>
      </w:r>
    </w:p>
    <w:p w14:paraId="3E046070" w14:textId="51D7E5BE" w:rsidR="008B2E94" w:rsidRPr="008B2E94" w:rsidRDefault="008B2E94" w:rsidP="008B2E94">
      <w:pPr>
        <w:pStyle w:val="Index1"/>
        <w:tabs>
          <w:tab w:val="right" w:leader="dot" w:pos="10790"/>
        </w:tabs>
        <w:spacing w:line="360" w:lineRule="auto"/>
        <w:rPr>
          <w:rStyle w:val="Emphasis"/>
          <w:b/>
          <w:bCs/>
          <w:sz w:val="28"/>
          <w:szCs w:val="28"/>
        </w:rPr>
      </w:pPr>
      <w:r w:rsidRPr="008B2E94">
        <w:rPr>
          <w:rStyle w:val="Emphasis"/>
          <w:sz w:val="28"/>
          <w:szCs w:val="28"/>
        </w:rPr>
        <w:tab/>
        <w:t>API Collection.json</w:t>
      </w:r>
      <w:r w:rsidRPr="008B2E94">
        <w:rPr>
          <w:rStyle w:val="Emphasis"/>
          <w:b/>
          <w:bCs/>
          <w:sz w:val="28"/>
          <w:szCs w:val="28"/>
        </w:rPr>
        <w:tab/>
        <w:t>5</w:t>
      </w:r>
    </w:p>
    <w:p w14:paraId="48F47C88" w14:textId="62957C85" w:rsidR="008B2E94" w:rsidRPr="008B2E94" w:rsidRDefault="008B2E94" w:rsidP="008B2E94">
      <w:pPr>
        <w:pStyle w:val="Index1"/>
        <w:tabs>
          <w:tab w:val="right" w:leader="dot" w:pos="10790"/>
        </w:tabs>
        <w:spacing w:line="360" w:lineRule="auto"/>
        <w:rPr>
          <w:rStyle w:val="Emphasis"/>
          <w:b/>
          <w:bCs/>
          <w:sz w:val="28"/>
          <w:szCs w:val="28"/>
        </w:rPr>
      </w:pPr>
      <w:r w:rsidRPr="008B2E94">
        <w:rPr>
          <w:rStyle w:val="Emphasis"/>
          <w:sz w:val="28"/>
          <w:szCs w:val="28"/>
        </w:rPr>
        <w:tab/>
        <w:t>DatabaseScript.sql</w:t>
      </w:r>
      <w:r w:rsidRPr="008B2E94">
        <w:rPr>
          <w:rStyle w:val="Emphasis"/>
          <w:b/>
          <w:bCs/>
          <w:sz w:val="28"/>
          <w:szCs w:val="28"/>
        </w:rPr>
        <w:tab/>
        <w:t>6</w:t>
      </w:r>
    </w:p>
    <w:p w14:paraId="665A510F" w14:textId="77777777" w:rsidR="008B2E94" w:rsidRPr="008B2E94" w:rsidRDefault="008B2E94" w:rsidP="008B2E94">
      <w:pPr>
        <w:pStyle w:val="Index1"/>
        <w:tabs>
          <w:tab w:val="right" w:leader="dot" w:pos="10790"/>
        </w:tabs>
        <w:spacing w:line="360" w:lineRule="auto"/>
        <w:rPr>
          <w:rStyle w:val="Emphasis"/>
          <w:b/>
          <w:bCs/>
          <w:sz w:val="28"/>
          <w:szCs w:val="28"/>
        </w:rPr>
      </w:pPr>
      <w:r w:rsidRPr="008B2E94">
        <w:rPr>
          <w:rStyle w:val="Emphasis"/>
          <w:b/>
          <w:bCs/>
          <w:sz w:val="28"/>
          <w:szCs w:val="28"/>
        </w:rPr>
        <w:t>APIs</w:t>
      </w:r>
      <w:r w:rsidRPr="008B2E94">
        <w:rPr>
          <w:rStyle w:val="Emphasis"/>
          <w:b/>
          <w:bCs/>
          <w:sz w:val="28"/>
          <w:szCs w:val="28"/>
        </w:rPr>
        <w:tab/>
        <w:t>7</w:t>
      </w:r>
    </w:p>
    <w:p w14:paraId="31E49C9E" w14:textId="1BD6D3A2" w:rsidR="008B2E94" w:rsidRPr="008B2E94" w:rsidRDefault="008B2E94" w:rsidP="008B2E94">
      <w:pPr>
        <w:pStyle w:val="Index1"/>
        <w:tabs>
          <w:tab w:val="right" w:leader="dot" w:pos="10790"/>
        </w:tabs>
        <w:spacing w:line="360" w:lineRule="auto"/>
        <w:rPr>
          <w:rStyle w:val="Emphasis"/>
          <w:b/>
          <w:bCs/>
          <w:sz w:val="28"/>
          <w:szCs w:val="28"/>
        </w:rPr>
      </w:pPr>
      <w:r w:rsidRPr="008B2E94">
        <w:rPr>
          <w:rStyle w:val="Emphasis"/>
          <w:sz w:val="28"/>
          <w:szCs w:val="28"/>
        </w:rPr>
        <w:tab/>
        <w:t>Get all notes</w:t>
      </w:r>
      <w:r w:rsidRPr="008B2E94">
        <w:rPr>
          <w:rStyle w:val="Emphasis"/>
          <w:b/>
          <w:bCs/>
          <w:sz w:val="28"/>
          <w:szCs w:val="28"/>
        </w:rPr>
        <w:tab/>
        <w:t>7</w:t>
      </w:r>
    </w:p>
    <w:p w14:paraId="2A593004" w14:textId="1B81B51C" w:rsidR="008B2E94" w:rsidRPr="008B2E94" w:rsidRDefault="008B2E94" w:rsidP="008B2E94">
      <w:pPr>
        <w:pStyle w:val="Index1"/>
        <w:tabs>
          <w:tab w:val="right" w:leader="dot" w:pos="10790"/>
        </w:tabs>
        <w:spacing w:line="360" w:lineRule="auto"/>
        <w:rPr>
          <w:rStyle w:val="Emphasis"/>
          <w:b/>
          <w:bCs/>
          <w:sz w:val="28"/>
          <w:szCs w:val="28"/>
        </w:rPr>
      </w:pPr>
      <w:r w:rsidRPr="008B2E94">
        <w:rPr>
          <w:rStyle w:val="Emphasis"/>
          <w:sz w:val="28"/>
          <w:szCs w:val="28"/>
        </w:rPr>
        <w:tab/>
        <w:t>Get note by id</w:t>
      </w:r>
      <w:r w:rsidRPr="008B2E94">
        <w:rPr>
          <w:rStyle w:val="Emphasis"/>
          <w:b/>
          <w:bCs/>
          <w:sz w:val="28"/>
          <w:szCs w:val="28"/>
        </w:rPr>
        <w:tab/>
        <w:t>8</w:t>
      </w:r>
    </w:p>
    <w:p w14:paraId="3A93E265" w14:textId="5A0DC30B" w:rsidR="008B2E94" w:rsidRPr="008B2E94" w:rsidRDefault="008B2E94" w:rsidP="008B2E94">
      <w:pPr>
        <w:pStyle w:val="Index1"/>
        <w:tabs>
          <w:tab w:val="right" w:leader="dot" w:pos="10790"/>
        </w:tabs>
        <w:spacing w:line="360" w:lineRule="auto"/>
        <w:rPr>
          <w:rStyle w:val="Emphasis"/>
          <w:b/>
          <w:bCs/>
          <w:sz w:val="28"/>
          <w:szCs w:val="28"/>
        </w:rPr>
      </w:pPr>
      <w:r w:rsidRPr="008B2E94">
        <w:rPr>
          <w:rStyle w:val="Emphasis"/>
          <w:sz w:val="28"/>
          <w:szCs w:val="28"/>
        </w:rPr>
        <w:tab/>
        <w:t>Create Note</w:t>
      </w:r>
      <w:r w:rsidRPr="008B2E94">
        <w:rPr>
          <w:rStyle w:val="Emphasis"/>
          <w:b/>
          <w:bCs/>
          <w:sz w:val="28"/>
          <w:szCs w:val="28"/>
        </w:rPr>
        <w:tab/>
        <w:t>9</w:t>
      </w:r>
    </w:p>
    <w:p w14:paraId="56610778" w14:textId="5D006EF6" w:rsidR="008B2E94" w:rsidRPr="008B2E94" w:rsidRDefault="008B2E94" w:rsidP="008B2E94">
      <w:pPr>
        <w:pStyle w:val="Index1"/>
        <w:tabs>
          <w:tab w:val="right" w:leader="dot" w:pos="10790"/>
        </w:tabs>
        <w:spacing w:line="360" w:lineRule="auto"/>
        <w:rPr>
          <w:rStyle w:val="Emphasis"/>
          <w:b/>
          <w:bCs/>
          <w:sz w:val="28"/>
          <w:szCs w:val="28"/>
        </w:rPr>
      </w:pPr>
      <w:r w:rsidRPr="008B2E94">
        <w:rPr>
          <w:rStyle w:val="Emphasis"/>
          <w:sz w:val="28"/>
          <w:szCs w:val="28"/>
        </w:rPr>
        <w:tab/>
        <w:t>Update note</w:t>
      </w:r>
      <w:r w:rsidRPr="008B2E94">
        <w:rPr>
          <w:rStyle w:val="Emphasis"/>
          <w:b/>
          <w:bCs/>
          <w:sz w:val="28"/>
          <w:szCs w:val="28"/>
        </w:rPr>
        <w:tab/>
        <w:t>10</w:t>
      </w:r>
    </w:p>
    <w:p w14:paraId="63686B12" w14:textId="74ADB7C5" w:rsidR="008B2E94" w:rsidRPr="008B2E94" w:rsidRDefault="008B2E94" w:rsidP="008B2E94">
      <w:pPr>
        <w:pStyle w:val="Index1"/>
        <w:tabs>
          <w:tab w:val="right" w:leader="dot" w:pos="10790"/>
        </w:tabs>
        <w:spacing w:line="360" w:lineRule="auto"/>
        <w:rPr>
          <w:rStyle w:val="Emphasis"/>
          <w:b/>
          <w:bCs/>
          <w:sz w:val="28"/>
          <w:szCs w:val="28"/>
        </w:rPr>
      </w:pPr>
      <w:r w:rsidRPr="008B2E94">
        <w:rPr>
          <w:rStyle w:val="Emphasis"/>
          <w:sz w:val="28"/>
          <w:szCs w:val="28"/>
        </w:rPr>
        <w:tab/>
        <w:t>Delete note</w:t>
      </w:r>
      <w:r w:rsidRPr="008B2E94">
        <w:rPr>
          <w:rStyle w:val="Emphasis"/>
          <w:b/>
          <w:bCs/>
          <w:sz w:val="28"/>
          <w:szCs w:val="28"/>
        </w:rPr>
        <w:tab/>
        <w:t>11</w:t>
      </w:r>
    </w:p>
    <w:p w14:paraId="37E081A2" w14:textId="77777777" w:rsidR="008B2E94" w:rsidRPr="008B2E94" w:rsidRDefault="008B2E94" w:rsidP="008B2E94">
      <w:pPr>
        <w:pStyle w:val="Index1"/>
        <w:tabs>
          <w:tab w:val="right" w:leader="dot" w:pos="10790"/>
        </w:tabs>
        <w:spacing w:line="360" w:lineRule="auto"/>
        <w:rPr>
          <w:rStyle w:val="Emphasis"/>
          <w:b/>
          <w:bCs/>
          <w:sz w:val="28"/>
          <w:szCs w:val="28"/>
        </w:rPr>
      </w:pPr>
      <w:r w:rsidRPr="008B2E94">
        <w:rPr>
          <w:rStyle w:val="Emphasis"/>
          <w:b/>
          <w:bCs/>
          <w:sz w:val="28"/>
          <w:szCs w:val="28"/>
        </w:rPr>
        <w:t>Special note</w:t>
      </w:r>
      <w:r w:rsidRPr="008B2E94">
        <w:rPr>
          <w:rStyle w:val="Emphasis"/>
          <w:b/>
          <w:bCs/>
          <w:sz w:val="28"/>
          <w:szCs w:val="28"/>
        </w:rPr>
        <w:tab/>
        <w:t>12</w:t>
      </w:r>
    </w:p>
    <w:p w14:paraId="5DB49E49" w14:textId="77777777" w:rsidR="008B2E94" w:rsidRDefault="008B2E94">
      <w:pPr>
        <w:rPr>
          <w:noProof/>
          <w:sz w:val="52"/>
          <w:szCs w:val="22"/>
        </w:rPr>
        <w:sectPr w:rsidR="008B2E94" w:rsidSect="00E83BCD">
          <w:type w:val="continuous"/>
          <w:pgSz w:w="12240" w:h="15840" w:code="1"/>
          <w:pgMar w:top="720" w:right="720" w:bottom="1080" w:left="720" w:header="709" w:footer="432" w:gutter="0"/>
          <w:cols w:space="720"/>
          <w:titlePg/>
          <w:docGrid w:linePitch="360"/>
        </w:sectPr>
      </w:pPr>
    </w:p>
    <w:p w14:paraId="5D324B21" w14:textId="2973E212" w:rsidR="00DF5807" w:rsidRDefault="00F97350">
      <w:pPr>
        <w:rPr>
          <w:rFonts w:asciiTheme="majorHAnsi" w:eastAsiaTheme="majorEastAsia" w:hAnsiTheme="majorHAnsi" w:cstheme="majorBidi"/>
          <w:b/>
          <w:color w:val="123869" w:themeColor="accent1"/>
          <w:sz w:val="52"/>
          <w:szCs w:val="22"/>
        </w:rPr>
      </w:pPr>
      <w:r>
        <w:rPr>
          <w:sz w:val="52"/>
          <w:szCs w:val="22"/>
        </w:rPr>
        <w:fldChar w:fldCharType="end"/>
      </w:r>
      <w:r w:rsidR="00DF5807">
        <w:rPr>
          <w:sz w:val="52"/>
          <w:szCs w:val="22"/>
        </w:rPr>
        <w:br w:type="page"/>
      </w:r>
    </w:p>
    <w:p w14:paraId="6EB0199F" w14:textId="3A5DF172" w:rsidR="00DF5807" w:rsidRDefault="00DF5807" w:rsidP="00DF5807">
      <w:pPr>
        <w:pStyle w:val="Heading3"/>
      </w:pPr>
      <w:r>
        <w:lastRenderedPageBreak/>
        <w:t>Project Structure</w:t>
      </w:r>
      <w:r w:rsidR="00C047EB">
        <w:fldChar w:fldCharType="begin"/>
      </w:r>
      <w:r w:rsidR="00C047EB">
        <w:instrText xml:space="preserve"> XE "</w:instrText>
      </w:r>
      <w:r w:rsidR="00C047EB" w:rsidRPr="00193844">
        <w:instrText>Project Structure</w:instrText>
      </w:r>
      <w:r w:rsidR="00C047EB">
        <w:instrText xml:space="preserve">" </w:instrText>
      </w:r>
      <w:r w:rsidR="00C047EB">
        <w:fldChar w:fldCharType="end"/>
      </w:r>
    </w:p>
    <w:p w14:paraId="7CA66B33" w14:textId="77777777" w:rsidR="00DF5807" w:rsidRDefault="00DF5807" w:rsidP="00DF5807">
      <w:pPr>
        <w:pStyle w:val="Heading3"/>
      </w:pPr>
    </w:p>
    <w:p w14:paraId="04DF860F" w14:textId="77246DAE" w:rsidR="000A27C4" w:rsidRDefault="000A27C4" w:rsidP="00922819">
      <w:pPr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8"/>
          <w:szCs w:val="28"/>
        </w:rPr>
        <w:t xml:space="preserve">For developing backend API </w:t>
      </w:r>
      <w:r w:rsidR="00922819">
        <w:rPr>
          <w:rStyle w:val="Emphasis"/>
          <w:b/>
          <w:bCs/>
          <w:sz w:val="28"/>
          <w:szCs w:val="28"/>
        </w:rPr>
        <w:t>project,</w:t>
      </w:r>
      <w:r>
        <w:rPr>
          <w:rStyle w:val="Emphasis"/>
          <w:b/>
          <w:bCs/>
          <w:sz w:val="28"/>
          <w:szCs w:val="28"/>
        </w:rPr>
        <w:t xml:space="preserve"> I have followed a particular folder structure to keep it clean and organized.</w:t>
      </w:r>
    </w:p>
    <w:p w14:paraId="16865A8A" w14:textId="77777777" w:rsidR="00860D91" w:rsidRDefault="00860D91" w:rsidP="00922819"/>
    <w:p w14:paraId="747E8C77" w14:textId="40F5C3CA" w:rsidR="00860D91" w:rsidRPr="00860D91" w:rsidRDefault="00D7372D" w:rsidP="00922819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F6504D6" wp14:editId="6F47B7F3">
                <wp:simplePos x="0" y="0"/>
                <wp:positionH relativeFrom="column">
                  <wp:posOffset>3736975</wp:posOffset>
                </wp:positionH>
                <wp:positionV relativeFrom="paragraph">
                  <wp:posOffset>41910</wp:posOffset>
                </wp:positionV>
                <wp:extent cx="2995930" cy="4063365"/>
                <wp:effectExtent l="133350" t="114300" r="128270" b="0"/>
                <wp:wrapSquare wrapText="bothSides"/>
                <wp:docPr id="1628207549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5930" cy="4063365"/>
                          <a:chOff x="1732" y="0"/>
                          <a:chExt cx="2995930" cy="4063595"/>
                        </a:xfrm>
                      </wpg:grpSpPr>
                      <pic:pic xmlns:pic="http://schemas.openxmlformats.org/drawingml/2006/picture">
                        <pic:nvPicPr>
                          <pic:cNvPr id="50284314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732" y="0"/>
                            <a:ext cx="2995930" cy="370332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939464705" name="Text Box 1"/>
                        <wps:cNvSpPr txBox="1"/>
                        <wps:spPr>
                          <a:xfrm>
                            <a:off x="2367" y="3806420"/>
                            <a:ext cx="2995295" cy="2571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041584" w14:textId="28B6F29B" w:rsidR="00D7372D" w:rsidRPr="00F87BFE" w:rsidRDefault="00D7372D" w:rsidP="00D7372D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B7EF7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: Project folder </w:t>
                              </w:r>
                              <w:proofErr w:type="gramStart"/>
                              <w:r>
                                <w:t>structure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6504D6" id="Group 2" o:spid="_x0000_s1026" style="position:absolute;margin-left:294.25pt;margin-top:3.3pt;width:235.9pt;height:319.95pt;z-index:251666432;mso-height-relative:margin" coordorigin="17" coordsize="29959,406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left:17;width:29959;height:37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" filled="t" fillcolor="#ededed" stroked="t" strokecolor="white" strokeweight="7pt">
                  <v:stroke endcap="square"/>
                  <v:imagedata r:id="rId11" o:title="A screenshot of a computer&#10;&#10;Description automatically generated"/>
                  <v:shadow on="t" color="black" opacity="26214f" origin="-.5,-.5" offset="0,.5mm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23;top:38064;width:29953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" stroked="f">
                  <v:textbox style="mso-fit-shape-to-text:t" inset="0,0,0,0">
                    <w:txbxContent>
                      <w:p w14:paraId="46041584" w14:textId="28B6F29B" w:rsidR="00D7372D" w:rsidRPr="00F87BFE" w:rsidRDefault="00D7372D" w:rsidP="00D7372D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B7EF7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: Project folder </w:t>
                        </w:r>
                        <w:proofErr w:type="gramStart"/>
                        <w:r>
                          <w:t>structure</w:t>
                        </w:r>
                        <w:proofErr w:type="gram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BE9CB2F" w14:textId="24CF8D0D" w:rsidR="00922819" w:rsidRPr="00922819" w:rsidRDefault="00860D91" w:rsidP="005060ED">
      <w:pPr>
        <w:pStyle w:val="ListParagraph"/>
        <w:numPr>
          <w:ilvl w:val="0"/>
          <w:numId w:val="6"/>
        </w:numPr>
        <w:rPr>
          <w:rStyle w:val="Emphasis"/>
          <w:b/>
          <w:bCs/>
          <w:sz w:val="22"/>
          <w:szCs w:val="22"/>
        </w:rPr>
      </w:pPr>
      <w:bookmarkStart w:id="0" w:name="_Hlk161955316"/>
      <w:r w:rsidRPr="00922819">
        <w:rPr>
          <w:rStyle w:val="Emphasis"/>
          <w:b/>
          <w:bCs/>
          <w:sz w:val="28"/>
          <w:szCs w:val="28"/>
        </w:rPr>
        <w:t>Controllers</w:t>
      </w:r>
      <w:bookmarkEnd w:id="0"/>
      <w:r w:rsidR="00F97350">
        <w:rPr>
          <w:rStyle w:val="Emphasis"/>
          <w:b/>
          <w:bCs/>
          <w:sz w:val="28"/>
          <w:szCs w:val="28"/>
        </w:rPr>
        <w:fldChar w:fldCharType="begin"/>
      </w:r>
      <w:r w:rsidR="00F97350">
        <w:instrText xml:space="preserve"> XE "</w:instrText>
      </w:r>
      <w:r w:rsidR="00F97350" w:rsidRPr="005B3156">
        <w:rPr>
          <w:rStyle w:val="Emphasis"/>
          <w:b/>
          <w:bCs/>
          <w:sz w:val="28"/>
          <w:szCs w:val="28"/>
        </w:rPr>
        <w:instrText>Controllers</w:instrText>
      </w:r>
      <w:r w:rsidR="00F97350">
        <w:instrText xml:space="preserve">" </w:instrText>
      </w:r>
      <w:r w:rsidR="00F97350">
        <w:rPr>
          <w:rStyle w:val="Emphasis"/>
          <w:b/>
          <w:bCs/>
          <w:sz w:val="28"/>
          <w:szCs w:val="28"/>
        </w:rPr>
        <w:fldChar w:fldCharType="end"/>
      </w:r>
      <w:r w:rsidR="00922819">
        <w:rPr>
          <w:rStyle w:val="Emphasis"/>
          <w:b/>
          <w:bCs/>
          <w:sz w:val="28"/>
          <w:szCs w:val="28"/>
        </w:rPr>
        <w:br/>
      </w:r>
      <w:r w:rsidR="000441C7">
        <w:rPr>
          <w:rStyle w:val="Emphasis"/>
          <w:b/>
          <w:bCs/>
          <w:sz w:val="22"/>
          <w:szCs w:val="22"/>
        </w:rPr>
        <w:t xml:space="preserve"> </w:t>
      </w:r>
      <w:r w:rsidR="000441C7">
        <w:rPr>
          <w:rStyle w:val="Emphasis"/>
          <w:b/>
          <w:bCs/>
          <w:sz w:val="22"/>
          <w:szCs w:val="22"/>
        </w:rPr>
        <w:tab/>
      </w:r>
      <w:r w:rsidR="00922819" w:rsidRPr="00922819">
        <w:rPr>
          <w:rStyle w:val="Emphasis"/>
          <w:b/>
          <w:bCs/>
          <w:sz w:val="22"/>
          <w:szCs w:val="22"/>
        </w:rPr>
        <w:t>Controllers in Express.js projects are modules containing encapsulating request processing logic for better code organization and maintainability.</w:t>
      </w:r>
      <w:r w:rsidR="008D4F4F">
        <w:rPr>
          <w:rStyle w:val="Emphasis"/>
          <w:b/>
          <w:bCs/>
          <w:sz w:val="22"/>
          <w:szCs w:val="22"/>
        </w:rPr>
        <w:br/>
        <w:t xml:space="preserve"> </w:t>
      </w:r>
      <w:r w:rsidR="008D4F4F">
        <w:rPr>
          <w:rStyle w:val="Emphasis"/>
          <w:b/>
          <w:bCs/>
          <w:sz w:val="22"/>
          <w:szCs w:val="22"/>
        </w:rPr>
        <w:tab/>
        <w:t>In this project, we only have ‘</w:t>
      </w:r>
      <w:proofErr w:type="spellStart"/>
      <w:r w:rsidR="008D4F4F">
        <w:rPr>
          <w:rStyle w:val="Emphasis"/>
          <w:b/>
          <w:bCs/>
          <w:sz w:val="22"/>
          <w:szCs w:val="22"/>
        </w:rPr>
        <w:t>NoteController.ts</w:t>
      </w:r>
      <w:proofErr w:type="spellEnd"/>
      <w:r w:rsidR="008D4F4F">
        <w:rPr>
          <w:rStyle w:val="Emphasis"/>
          <w:b/>
          <w:bCs/>
          <w:sz w:val="22"/>
          <w:szCs w:val="22"/>
        </w:rPr>
        <w:t>’ which handles logic for note’s CRUD operations.</w:t>
      </w:r>
      <w:r w:rsidR="005060ED">
        <w:rPr>
          <w:rStyle w:val="Emphasis"/>
          <w:b/>
          <w:bCs/>
          <w:sz w:val="22"/>
          <w:szCs w:val="22"/>
        </w:rPr>
        <w:br/>
      </w:r>
      <w:r w:rsidR="008D4F4F">
        <w:rPr>
          <w:rStyle w:val="Emphasis"/>
          <w:b/>
          <w:bCs/>
          <w:sz w:val="22"/>
          <w:szCs w:val="22"/>
        </w:rPr>
        <w:br/>
      </w:r>
    </w:p>
    <w:p w14:paraId="6EF39D69" w14:textId="197D218B" w:rsidR="00860D91" w:rsidRPr="00922819" w:rsidRDefault="00860D91" w:rsidP="00922819">
      <w:pPr>
        <w:pStyle w:val="ListParagraph"/>
        <w:numPr>
          <w:ilvl w:val="0"/>
          <w:numId w:val="6"/>
        </w:numPr>
        <w:rPr>
          <w:rStyle w:val="Emphasis"/>
          <w:b/>
          <w:bCs/>
          <w:sz w:val="28"/>
          <w:szCs w:val="28"/>
        </w:rPr>
      </w:pPr>
      <w:r w:rsidRPr="00922819">
        <w:rPr>
          <w:rStyle w:val="Emphasis"/>
          <w:b/>
          <w:bCs/>
          <w:sz w:val="28"/>
          <w:szCs w:val="28"/>
        </w:rPr>
        <w:t>Middleware</w:t>
      </w:r>
      <w:r w:rsidR="00F97350">
        <w:rPr>
          <w:rStyle w:val="Emphasis"/>
          <w:b/>
          <w:bCs/>
          <w:sz w:val="28"/>
          <w:szCs w:val="28"/>
        </w:rPr>
        <w:fldChar w:fldCharType="begin"/>
      </w:r>
      <w:r w:rsidR="00F97350">
        <w:instrText xml:space="preserve"> XE "</w:instrText>
      </w:r>
      <w:r w:rsidR="00F97350" w:rsidRPr="0096024E">
        <w:rPr>
          <w:rStyle w:val="Emphasis"/>
          <w:b/>
          <w:bCs/>
          <w:sz w:val="28"/>
          <w:szCs w:val="28"/>
        </w:rPr>
        <w:instrText>Middleware</w:instrText>
      </w:r>
      <w:r w:rsidR="00F97350">
        <w:instrText xml:space="preserve">" </w:instrText>
      </w:r>
      <w:r w:rsidR="00F97350">
        <w:rPr>
          <w:rStyle w:val="Emphasis"/>
          <w:b/>
          <w:bCs/>
          <w:sz w:val="28"/>
          <w:szCs w:val="28"/>
        </w:rPr>
        <w:fldChar w:fldCharType="end"/>
      </w:r>
      <w:r w:rsidR="008D4F4F">
        <w:rPr>
          <w:rStyle w:val="Emphasis"/>
          <w:b/>
          <w:bCs/>
          <w:sz w:val="28"/>
          <w:szCs w:val="28"/>
        </w:rPr>
        <w:br/>
      </w:r>
      <w:r w:rsidR="000441C7">
        <w:rPr>
          <w:rStyle w:val="Emphasis"/>
          <w:b/>
          <w:bCs/>
          <w:sz w:val="22"/>
          <w:szCs w:val="22"/>
        </w:rPr>
        <w:t xml:space="preserve"> </w:t>
      </w:r>
      <w:r w:rsidR="000441C7">
        <w:rPr>
          <w:rStyle w:val="Emphasis"/>
          <w:b/>
          <w:bCs/>
          <w:sz w:val="22"/>
          <w:szCs w:val="22"/>
        </w:rPr>
        <w:tab/>
      </w:r>
      <w:r w:rsidR="008D4F4F" w:rsidRPr="008D4F4F">
        <w:rPr>
          <w:rStyle w:val="Emphasis"/>
          <w:b/>
          <w:bCs/>
          <w:sz w:val="22"/>
          <w:szCs w:val="22"/>
        </w:rPr>
        <w:t>Middleware in Express.js intercepts and modifies incoming requests or outgoing responses, enabling functionalities like logging, authentication, and error handling, enhancing the flexibility and extensibility of web applications.</w:t>
      </w:r>
      <w:r w:rsidR="008D4F4F">
        <w:rPr>
          <w:rStyle w:val="Emphasis"/>
          <w:b/>
          <w:bCs/>
          <w:sz w:val="22"/>
          <w:szCs w:val="22"/>
        </w:rPr>
        <w:br/>
        <w:t xml:space="preserve"> </w:t>
      </w:r>
      <w:r w:rsidR="008D4F4F">
        <w:rPr>
          <w:rStyle w:val="Emphasis"/>
          <w:b/>
          <w:bCs/>
          <w:sz w:val="22"/>
          <w:szCs w:val="22"/>
        </w:rPr>
        <w:tab/>
        <w:t>In this project, we have implemented ‘</w:t>
      </w:r>
      <w:proofErr w:type="spellStart"/>
      <w:r w:rsidR="008D4F4F">
        <w:rPr>
          <w:rStyle w:val="Emphasis"/>
          <w:b/>
          <w:bCs/>
          <w:sz w:val="22"/>
          <w:szCs w:val="22"/>
        </w:rPr>
        <w:t>R</w:t>
      </w:r>
      <w:r w:rsidR="008D4F4F" w:rsidRPr="008D4F4F">
        <w:rPr>
          <w:rStyle w:val="Emphasis"/>
          <w:b/>
          <w:bCs/>
          <w:sz w:val="22"/>
          <w:szCs w:val="22"/>
        </w:rPr>
        <w:t>equestLoggerMiddleware</w:t>
      </w:r>
      <w:r w:rsidR="008D4F4F">
        <w:rPr>
          <w:rStyle w:val="Emphasis"/>
          <w:b/>
          <w:bCs/>
          <w:sz w:val="22"/>
          <w:szCs w:val="22"/>
        </w:rPr>
        <w:t>.ts</w:t>
      </w:r>
      <w:proofErr w:type="spellEnd"/>
      <w:r w:rsidR="008D4F4F">
        <w:rPr>
          <w:rStyle w:val="Emphasis"/>
          <w:b/>
          <w:bCs/>
          <w:sz w:val="22"/>
          <w:szCs w:val="22"/>
        </w:rPr>
        <w:t>’ which logs all incoming requests with data.</w:t>
      </w:r>
      <w:r w:rsidR="008D4F4F">
        <w:rPr>
          <w:rStyle w:val="Emphasis"/>
          <w:b/>
          <w:bCs/>
          <w:sz w:val="22"/>
          <w:szCs w:val="22"/>
        </w:rPr>
        <w:br/>
      </w:r>
      <w:r w:rsidR="000441C7">
        <w:rPr>
          <w:rStyle w:val="Emphasis"/>
          <w:b/>
          <w:bCs/>
          <w:sz w:val="28"/>
          <w:szCs w:val="28"/>
        </w:rPr>
        <w:br/>
      </w:r>
    </w:p>
    <w:p w14:paraId="24461476" w14:textId="71FE4061" w:rsidR="008D4F4F" w:rsidRPr="008D4F4F" w:rsidRDefault="00860D91" w:rsidP="008D4F4F">
      <w:pPr>
        <w:pStyle w:val="ListParagraph"/>
        <w:numPr>
          <w:ilvl w:val="0"/>
          <w:numId w:val="6"/>
        </w:numPr>
        <w:rPr>
          <w:rStyle w:val="Emphasis"/>
          <w:b/>
          <w:bCs/>
          <w:sz w:val="28"/>
          <w:szCs w:val="28"/>
        </w:rPr>
      </w:pPr>
      <w:r w:rsidRPr="008D4F4F">
        <w:rPr>
          <w:rStyle w:val="Emphasis"/>
          <w:b/>
          <w:bCs/>
          <w:sz w:val="28"/>
          <w:szCs w:val="28"/>
        </w:rPr>
        <w:t>Repository</w:t>
      </w:r>
      <w:r w:rsidR="00F97350">
        <w:rPr>
          <w:rStyle w:val="Emphasis"/>
          <w:b/>
          <w:bCs/>
          <w:sz w:val="28"/>
          <w:szCs w:val="28"/>
        </w:rPr>
        <w:fldChar w:fldCharType="begin"/>
      </w:r>
      <w:r w:rsidR="00F97350">
        <w:instrText xml:space="preserve"> XE "</w:instrText>
      </w:r>
      <w:r w:rsidR="00F97350" w:rsidRPr="008F1A5F">
        <w:rPr>
          <w:rStyle w:val="Emphasis"/>
          <w:b/>
          <w:bCs/>
          <w:sz w:val="28"/>
          <w:szCs w:val="28"/>
        </w:rPr>
        <w:instrText>Repository</w:instrText>
      </w:r>
      <w:r w:rsidR="00F97350">
        <w:instrText xml:space="preserve">" </w:instrText>
      </w:r>
      <w:r w:rsidR="00F97350">
        <w:rPr>
          <w:rStyle w:val="Emphasis"/>
          <w:b/>
          <w:bCs/>
          <w:sz w:val="28"/>
          <w:szCs w:val="28"/>
        </w:rPr>
        <w:fldChar w:fldCharType="end"/>
      </w:r>
      <w:r w:rsidR="008D4F4F" w:rsidRPr="008D4F4F">
        <w:rPr>
          <w:rStyle w:val="Emphasis"/>
          <w:b/>
          <w:bCs/>
          <w:sz w:val="28"/>
          <w:szCs w:val="28"/>
        </w:rPr>
        <w:br/>
      </w:r>
      <w:r w:rsidR="005060ED">
        <w:rPr>
          <w:rStyle w:val="Emphasis"/>
          <w:b/>
          <w:bCs/>
          <w:sz w:val="22"/>
          <w:szCs w:val="22"/>
        </w:rPr>
        <w:t xml:space="preserve"> </w:t>
      </w:r>
      <w:r w:rsidR="005060ED">
        <w:rPr>
          <w:rStyle w:val="Emphasis"/>
          <w:b/>
          <w:bCs/>
          <w:sz w:val="22"/>
          <w:szCs w:val="22"/>
        </w:rPr>
        <w:tab/>
      </w:r>
      <w:r w:rsidR="008D4F4F" w:rsidRPr="008D4F4F">
        <w:rPr>
          <w:rStyle w:val="Emphasis"/>
          <w:b/>
          <w:bCs/>
          <w:sz w:val="22"/>
          <w:szCs w:val="22"/>
        </w:rPr>
        <w:t>In Express.js projects, repositories typically encapsulate data access logic, providing an abstraction layer for interacting with databases or other data sources, promoting separation of concerns and maintainability in applications.</w:t>
      </w:r>
      <w:r w:rsidR="008D4F4F">
        <w:rPr>
          <w:rStyle w:val="Emphasis"/>
          <w:b/>
          <w:bCs/>
          <w:sz w:val="22"/>
          <w:szCs w:val="22"/>
        </w:rPr>
        <w:br/>
        <w:t xml:space="preserve"> </w:t>
      </w:r>
      <w:r w:rsidR="008D4F4F">
        <w:rPr>
          <w:rStyle w:val="Emphasis"/>
          <w:b/>
          <w:bCs/>
          <w:sz w:val="22"/>
          <w:szCs w:val="22"/>
        </w:rPr>
        <w:tab/>
        <w:t>In this project, we have created ‘</w:t>
      </w:r>
      <w:proofErr w:type="spellStart"/>
      <w:r w:rsidR="008D4F4F">
        <w:rPr>
          <w:rStyle w:val="Emphasis"/>
          <w:b/>
          <w:bCs/>
          <w:sz w:val="22"/>
          <w:szCs w:val="22"/>
        </w:rPr>
        <w:t>NoteRepository.ts</w:t>
      </w:r>
      <w:proofErr w:type="spellEnd"/>
      <w:r w:rsidR="008D4F4F">
        <w:rPr>
          <w:rStyle w:val="Emphasis"/>
          <w:b/>
          <w:bCs/>
          <w:sz w:val="22"/>
          <w:szCs w:val="22"/>
        </w:rPr>
        <w:t xml:space="preserve">’ which </w:t>
      </w:r>
      <w:proofErr w:type="gramStart"/>
      <w:r w:rsidR="008D4F4F">
        <w:rPr>
          <w:rStyle w:val="Emphasis"/>
          <w:b/>
          <w:bCs/>
          <w:sz w:val="22"/>
          <w:szCs w:val="22"/>
        </w:rPr>
        <w:t>consist</w:t>
      </w:r>
      <w:proofErr w:type="gramEnd"/>
      <w:r w:rsidR="008D4F4F">
        <w:rPr>
          <w:rStyle w:val="Emphasis"/>
          <w:b/>
          <w:bCs/>
          <w:sz w:val="22"/>
          <w:szCs w:val="22"/>
        </w:rPr>
        <w:t xml:space="preserve"> helper methods for to interact with database.</w:t>
      </w:r>
      <w:r w:rsidR="008D4F4F" w:rsidRPr="008D4F4F">
        <w:rPr>
          <w:rStyle w:val="Emphasis"/>
          <w:b/>
          <w:bCs/>
          <w:sz w:val="28"/>
          <w:szCs w:val="28"/>
        </w:rPr>
        <w:br/>
      </w:r>
      <w:r w:rsidR="000441C7">
        <w:rPr>
          <w:rStyle w:val="Emphasis"/>
          <w:b/>
          <w:bCs/>
          <w:sz w:val="28"/>
          <w:szCs w:val="28"/>
        </w:rPr>
        <w:br/>
      </w:r>
    </w:p>
    <w:p w14:paraId="1558B111" w14:textId="32AD2A62" w:rsidR="00860D91" w:rsidRPr="00922819" w:rsidRDefault="00860D91" w:rsidP="00922819">
      <w:pPr>
        <w:pStyle w:val="ListParagraph"/>
        <w:numPr>
          <w:ilvl w:val="0"/>
          <w:numId w:val="6"/>
        </w:numPr>
        <w:rPr>
          <w:rStyle w:val="Emphasis"/>
          <w:b/>
          <w:bCs/>
          <w:sz w:val="28"/>
          <w:szCs w:val="28"/>
        </w:rPr>
      </w:pPr>
      <w:r w:rsidRPr="00922819">
        <w:rPr>
          <w:rStyle w:val="Emphasis"/>
          <w:b/>
          <w:bCs/>
          <w:sz w:val="28"/>
          <w:szCs w:val="28"/>
        </w:rPr>
        <w:t>Routes</w:t>
      </w:r>
      <w:r w:rsidR="00F97350">
        <w:rPr>
          <w:rStyle w:val="Emphasis"/>
          <w:b/>
          <w:bCs/>
          <w:sz w:val="28"/>
          <w:szCs w:val="28"/>
        </w:rPr>
        <w:fldChar w:fldCharType="begin"/>
      </w:r>
      <w:r w:rsidR="00F97350">
        <w:instrText xml:space="preserve"> XE "</w:instrText>
      </w:r>
      <w:r w:rsidR="00F97350" w:rsidRPr="008F1A5F">
        <w:rPr>
          <w:rStyle w:val="Emphasis"/>
          <w:b/>
          <w:bCs/>
          <w:sz w:val="28"/>
          <w:szCs w:val="28"/>
        </w:rPr>
        <w:instrText>Routes</w:instrText>
      </w:r>
      <w:r w:rsidR="00F97350">
        <w:instrText xml:space="preserve">" </w:instrText>
      </w:r>
      <w:r w:rsidR="00F97350">
        <w:rPr>
          <w:rStyle w:val="Emphasis"/>
          <w:b/>
          <w:bCs/>
          <w:sz w:val="28"/>
          <w:szCs w:val="28"/>
        </w:rPr>
        <w:fldChar w:fldCharType="end"/>
      </w:r>
      <w:r w:rsidR="008D4F4F">
        <w:rPr>
          <w:rStyle w:val="Emphasis"/>
          <w:b/>
          <w:bCs/>
          <w:sz w:val="28"/>
          <w:szCs w:val="28"/>
        </w:rPr>
        <w:br/>
      </w:r>
      <w:r w:rsidR="005060ED">
        <w:rPr>
          <w:rStyle w:val="Emphasis"/>
          <w:b/>
          <w:bCs/>
          <w:sz w:val="22"/>
          <w:szCs w:val="22"/>
        </w:rPr>
        <w:t xml:space="preserve"> </w:t>
      </w:r>
      <w:r w:rsidR="005060ED">
        <w:rPr>
          <w:rStyle w:val="Emphasis"/>
          <w:b/>
          <w:bCs/>
          <w:sz w:val="22"/>
          <w:szCs w:val="22"/>
        </w:rPr>
        <w:tab/>
      </w:r>
      <w:r w:rsidR="008D4F4F" w:rsidRPr="008D4F4F">
        <w:rPr>
          <w:rStyle w:val="Emphasis"/>
          <w:b/>
          <w:bCs/>
          <w:sz w:val="22"/>
          <w:szCs w:val="22"/>
        </w:rPr>
        <w:t>In an Express.js project, routes define the URL endpoints that clients can request, and they map these endpoints to specific controller functions, facilitating the organization and handling of incoming requests in the application.</w:t>
      </w:r>
      <w:r w:rsidR="008D4F4F">
        <w:rPr>
          <w:rStyle w:val="Emphasis"/>
          <w:b/>
          <w:bCs/>
          <w:sz w:val="22"/>
          <w:szCs w:val="22"/>
        </w:rPr>
        <w:br/>
        <w:t xml:space="preserve"> </w:t>
      </w:r>
      <w:r w:rsidR="008D4F4F">
        <w:rPr>
          <w:rStyle w:val="Emphasis"/>
          <w:b/>
          <w:bCs/>
          <w:sz w:val="22"/>
          <w:szCs w:val="22"/>
        </w:rPr>
        <w:tab/>
        <w:t>In this project, we have used ‘</w:t>
      </w:r>
      <w:proofErr w:type="spellStart"/>
      <w:r w:rsidR="008D4F4F">
        <w:rPr>
          <w:rStyle w:val="Emphasis"/>
          <w:b/>
          <w:bCs/>
          <w:sz w:val="22"/>
          <w:szCs w:val="22"/>
        </w:rPr>
        <w:t>NoteRoute.ts</w:t>
      </w:r>
      <w:proofErr w:type="spellEnd"/>
      <w:r w:rsidR="008D4F4F">
        <w:rPr>
          <w:rStyle w:val="Emphasis"/>
          <w:b/>
          <w:bCs/>
          <w:sz w:val="22"/>
          <w:szCs w:val="22"/>
        </w:rPr>
        <w:t>’ which handles and redirect the incoming HTTP requests to specific controller method.</w:t>
      </w:r>
      <w:r w:rsidR="00EC5B02">
        <w:rPr>
          <w:rStyle w:val="Emphasis"/>
          <w:b/>
          <w:bCs/>
          <w:sz w:val="22"/>
          <w:szCs w:val="22"/>
        </w:rPr>
        <w:br/>
      </w:r>
      <w:r w:rsidR="00EC5B02">
        <w:rPr>
          <w:rStyle w:val="Emphasis"/>
          <w:b/>
          <w:bCs/>
          <w:sz w:val="22"/>
          <w:szCs w:val="22"/>
        </w:rPr>
        <w:br/>
      </w:r>
      <w:r w:rsidR="00EC5B02">
        <w:rPr>
          <w:rStyle w:val="Emphasis"/>
          <w:b/>
          <w:bCs/>
          <w:sz w:val="22"/>
          <w:szCs w:val="22"/>
        </w:rPr>
        <w:br/>
      </w:r>
      <w:r w:rsidR="00EC5B02">
        <w:rPr>
          <w:rStyle w:val="Emphasis"/>
          <w:b/>
          <w:bCs/>
          <w:sz w:val="22"/>
          <w:szCs w:val="22"/>
        </w:rPr>
        <w:br/>
      </w:r>
      <w:r w:rsidR="00EC5B02">
        <w:rPr>
          <w:rStyle w:val="Emphasis"/>
          <w:b/>
          <w:bCs/>
          <w:sz w:val="22"/>
          <w:szCs w:val="22"/>
        </w:rPr>
        <w:br/>
      </w:r>
      <w:r w:rsidR="00EC5B02">
        <w:rPr>
          <w:rStyle w:val="Emphasis"/>
          <w:b/>
          <w:bCs/>
          <w:sz w:val="22"/>
          <w:szCs w:val="22"/>
        </w:rPr>
        <w:br/>
      </w:r>
      <w:r w:rsidR="00EC5B02">
        <w:rPr>
          <w:rStyle w:val="Emphasis"/>
          <w:b/>
          <w:bCs/>
          <w:sz w:val="22"/>
          <w:szCs w:val="22"/>
        </w:rPr>
        <w:br/>
      </w:r>
      <w:r w:rsidR="008D4F4F">
        <w:rPr>
          <w:rStyle w:val="Emphasis"/>
          <w:b/>
          <w:bCs/>
          <w:sz w:val="28"/>
          <w:szCs w:val="28"/>
        </w:rPr>
        <w:lastRenderedPageBreak/>
        <w:br/>
      </w:r>
    </w:p>
    <w:p w14:paraId="7F0C4D75" w14:textId="5CAFD961" w:rsidR="008D4F4F" w:rsidRPr="008D4F4F" w:rsidRDefault="00860D91" w:rsidP="00922819">
      <w:pPr>
        <w:pStyle w:val="ListParagraph"/>
        <w:numPr>
          <w:ilvl w:val="0"/>
          <w:numId w:val="6"/>
        </w:numPr>
        <w:rPr>
          <w:rStyle w:val="Emphasis"/>
          <w:b/>
          <w:bCs/>
          <w:sz w:val="28"/>
          <w:szCs w:val="28"/>
        </w:rPr>
      </w:pPr>
      <w:r w:rsidRPr="00922819">
        <w:rPr>
          <w:rStyle w:val="Emphasis"/>
          <w:b/>
          <w:bCs/>
          <w:sz w:val="28"/>
          <w:szCs w:val="28"/>
        </w:rPr>
        <w:t>Utility</w:t>
      </w:r>
      <w:r w:rsidR="00F97350">
        <w:rPr>
          <w:rStyle w:val="Emphasis"/>
          <w:b/>
          <w:bCs/>
          <w:sz w:val="28"/>
          <w:szCs w:val="28"/>
        </w:rPr>
        <w:fldChar w:fldCharType="begin"/>
      </w:r>
      <w:r w:rsidR="00F97350">
        <w:instrText xml:space="preserve"> XE "</w:instrText>
      </w:r>
      <w:r w:rsidR="00F97350" w:rsidRPr="008F1A5F">
        <w:rPr>
          <w:rStyle w:val="Emphasis"/>
          <w:b/>
          <w:bCs/>
          <w:sz w:val="28"/>
          <w:szCs w:val="28"/>
        </w:rPr>
        <w:instrText>Utility</w:instrText>
      </w:r>
      <w:r w:rsidR="00F97350">
        <w:instrText xml:space="preserve">" </w:instrText>
      </w:r>
      <w:r w:rsidR="00F97350">
        <w:rPr>
          <w:rStyle w:val="Emphasis"/>
          <w:b/>
          <w:bCs/>
          <w:sz w:val="28"/>
          <w:szCs w:val="28"/>
        </w:rPr>
        <w:fldChar w:fldCharType="end"/>
      </w:r>
      <w:r w:rsidR="008D4F4F">
        <w:rPr>
          <w:rStyle w:val="Emphasis"/>
          <w:b/>
          <w:bCs/>
          <w:sz w:val="28"/>
          <w:szCs w:val="28"/>
        </w:rPr>
        <w:br/>
      </w:r>
      <w:r w:rsidR="008D4F4F">
        <w:rPr>
          <w:rStyle w:val="Emphasis"/>
          <w:b/>
          <w:bCs/>
          <w:sz w:val="22"/>
          <w:szCs w:val="22"/>
        </w:rPr>
        <w:t xml:space="preserve">This folder contains specific utility items such as </w:t>
      </w:r>
    </w:p>
    <w:p w14:paraId="2369AD69" w14:textId="075D0562" w:rsidR="008D4F4F" w:rsidRPr="00EC5B02" w:rsidRDefault="008D4F4F" w:rsidP="008D4F4F">
      <w:pPr>
        <w:pStyle w:val="ListParagraph"/>
        <w:numPr>
          <w:ilvl w:val="1"/>
          <w:numId w:val="6"/>
        </w:numPr>
        <w:rPr>
          <w:rStyle w:val="Emphasis"/>
          <w:b/>
          <w:bCs/>
          <w:sz w:val="28"/>
          <w:szCs w:val="28"/>
        </w:rPr>
      </w:pPr>
      <w:proofErr w:type="spellStart"/>
      <w:r>
        <w:rPr>
          <w:rStyle w:val="Emphasis"/>
          <w:b/>
          <w:bCs/>
          <w:sz w:val="22"/>
          <w:szCs w:val="22"/>
        </w:rPr>
        <w:t>ResponseModel</w:t>
      </w:r>
      <w:proofErr w:type="spellEnd"/>
      <w:r>
        <w:rPr>
          <w:rStyle w:val="Emphasis"/>
          <w:b/>
          <w:bCs/>
          <w:sz w:val="22"/>
          <w:szCs w:val="22"/>
        </w:rPr>
        <w:t xml:space="preserve"> (for ensuring specific response format to user)</w:t>
      </w:r>
      <w:r w:rsidR="00EC5B02">
        <w:rPr>
          <w:rStyle w:val="Emphasis"/>
          <w:b/>
          <w:bCs/>
          <w:sz w:val="22"/>
          <w:szCs w:val="22"/>
        </w:rPr>
        <w:br/>
        <w:t xml:space="preserve">This model contains three </w:t>
      </w:r>
      <w:proofErr w:type="gramStart"/>
      <w:r w:rsidR="00EC5B02">
        <w:rPr>
          <w:rStyle w:val="Emphasis"/>
          <w:b/>
          <w:bCs/>
          <w:sz w:val="22"/>
          <w:szCs w:val="22"/>
        </w:rPr>
        <w:t>fields</w:t>
      </w:r>
      <w:proofErr w:type="gramEnd"/>
    </w:p>
    <w:p w14:paraId="35C1E5AE" w14:textId="6701364D" w:rsidR="00EC5B02" w:rsidRPr="00EC5B02" w:rsidRDefault="00EC5B02" w:rsidP="00EC5B02">
      <w:pPr>
        <w:pStyle w:val="ListParagraph"/>
        <w:numPr>
          <w:ilvl w:val="2"/>
          <w:numId w:val="6"/>
        </w:numPr>
        <w:rPr>
          <w:rStyle w:val="Emphasis"/>
          <w:b/>
          <w:bCs/>
          <w:sz w:val="28"/>
          <w:szCs w:val="28"/>
        </w:rPr>
      </w:pPr>
      <w:proofErr w:type="spellStart"/>
      <w:r>
        <w:rPr>
          <w:rStyle w:val="Emphasis"/>
          <w:b/>
          <w:bCs/>
          <w:sz w:val="22"/>
          <w:szCs w:val="22"/>
        </w:rPr>
        <w:t>isSuccess</w:t>
      </w:r>
      <w:proofErr w:type="spellEnd"/>
      <w:r>
        <w:rPr>
          <w:rStyle w:val="Emphasis"/>
          <w:b/>
          <w:bCs/>
          <w:sz w:val="22"/>
          <w:szCs w:val="22"/>
        </w:rPr>
        <w:t xml:space="preserve"> -&gt; shows status of operation</w:t>
      </w:r>
    </w:p>
    <w:p w14:paraId="22B62147" w14:textId="621C4460" w:rsidR="00EC5B02" w:rsidRPr="00EC5B02" w:rsidRDefault="00EC5B02" w:rsidP="00EC5B02">
      <w:pPr>
        <w:pStyle w:val="ListParagraph"/>
        <w:numPr>
          <w:ilvl w:val="2"/>
          <w:numId w:val="6"/>
        </w:numPr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2"/>
          <w:szCs w:val="22"/>
        </w:rPr>
        <w:t xml:space="preserve">message -&gt; specific message from </w:t>
      </w:r>
      <w:proofErr w:type="gramStart"/>
      <w:r>
        <w:rPr>
          <w:rStyle w:val="Emphasis"/>
          <w:b/>
          <w:bCs/>
          <w:sz w:val="22"/>
          <w:szCs w:val="22"/>
        </w:rPr>
        <w:t>backend</w:t>
      </w:r>
      <w:proofErr w:type="gramEnd"/>
    </w:p>
    <w:p w14:paraId="56B61E1E" w14:textId="46DE0D34" w:rsidR="00EC5B02" w:rsidRPr="008D4F4F" w:rsidRDefault="00EC5B02" w:rsidP="00EC5B02">
      <w:pPr>
        <w:pStyle w:val="ListParagraph"/>
        <w:numPr>
          <w:ilvl w:val="2"/>
          <w:numId w:val="6"/>
        </w:numPr>
        <w:rPr>
          <w:rStyle w:val="Emphasis"/>
          <w:b/>
          <w:bCs/>
          <w:sz w:val="28"/>
          <w:szCs w:val="28"/>
        </w:rPr>
      </w:pPr>
      <w:proofErr w:type="spellStart"/>
      <w:r>
        <w:rPr>
          <w:rStyle w:val="Emphasis"/>
          <w:b/>
          <w:bCs/>
          <w:sz w:val="22"/>
          <w:szCs w:val="22"/>
        </w:rPr>
        <w:t>responseData</w:t>
      </w:r>
      <w:proofErr w:type="spellEnd"/>
      <w:r>
        <w:rPr>
          <w:rStyle w:val="Emphasis"/>
          <w:b/>
          <w:bCs/>
          <w:sz w:val="22"/>
          <w:szCs w:val="22"/>
        </w:rPr>
        <w:t>-&gt; data of interest</w:t>
      </w:r>
      <w:r>
        <w:rPr>
          <w:rStyle w:val="Emphasis"/>
          <w:b/>
          <w:bCs/>
          <w:sz w:val="22"/>
          <w:szCs w:val="22"/>
        </w:rPr>
        <w:br/>
      </w:r>
    </w:p>
    <w:p w14:paraId="755282B4" w14:textId="6C1042C2" w:rsidR="008D4F4F" w:rsidRPr="00EC5B02" w:rsidRDefault="008D4F4F" w:rsidP="008D4F4F">
      <w:pPr>
        <w:pStyle w:val="ListParagraph"/>
        <w:numPr>
          <w:ilvl w:val="1"/>
          <w:numId w:val="6"/>
        </w:numPr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2"/>
          <w:szCs w:val="22"/>
        </w:rPr>
        <w:t>Logger (for logging important logs to file and console)</w:t>
      </w:r>
    </w:p>
    <w:p w14:paraId="6AF3C11C" w14:textId="1E0ECC7D" w:rsidR="00EC5B02" w:rsidRPr="008D4F4F" w:rsidRDefault="00D7372D" w:rsidP="00EC5B02">
      <w:pPr>
        <w:pStyle w:val="ListParagraph"/>
        <w:numPr>
          <w:ilvl w:val="2"/>
          <w:numId w:val="6"/>
        </w:numPr>
        <w:rPr>
          <w:rStyle w:val="Emphasis"/>
          <w:b/>
          <w:bCs/>
          <w:sz w:val="28"/>
          <w:szCs w:val="28"/>
        </w:rPr>
      </w:pPr>
      <w:r>
        <w:rPr>
          <w:b/>
          <w:bCs/>
          <w:iCs/>
          <w:noProof/>
          <w:color w:val="009095" w:themeColor="accent2" w:themeShade="BF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8C79108" wp14:editId="2D68DAD7">
                <wp:simplePos x="0" y="0"/>
                <wp:positionH relativeFrom="column">
                  <wp:posOffset>943610</wp:posOffset>
                </wp:positionH>
                <wp:positionV relativeFrom="paragraph">
                  <wp:posOffset>339725</wp:posOffset>
                </wp:positionV>
                <wp:extent cx="5064760" cy="2366010"/>
                <wp:effectExtent l="133350" t="114300" r="135890" b="0"/>
                <wp:wrapTopAndBottom/>
                <wp:docPr id="151466352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4760" cy="2366010"/>
                          <a:chOff x="0" y="0"/>
                          <a:chExt cx="5065222" cy="2366068"/>
                        </a:xfrm>
                      </wpg:grpSpPr>
                      <pic:pic xmlns:pic="http://schemas.openxmlformats.org/drawingml/2006/picture">
                        <pic:nvPicPr>
                          <pic:cNvPr id="127179921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2" y="0"/>
                            <a:ext cx="5063490" cy="19875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1011048514" name="Text Box 1"/>
                        <wps:cNvSpPr txBox="1"/>
                        <wps:spPr>
                          <a:xfrm>
                            <a:off x="0" y="2108893"/>
                            <a:ext cx="5062855" cy="2571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A3243A" w14:textId="0AA18B95" w:rsidR="00D7372D" w:rsidRPr="00874382" w:rsidRDefault="00D7372D" w:rsidP="00D7372D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color w:val="009095" w:themeColor="accent2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B7EF7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: Application </w:t>
                              </w:r>
                              <w:proofErr w:type="gramStart"/>
                              <w:r>
                                <w:t>logs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C79108" id="Group 3" o:spid="_x0000_s1029" style="position:absolute;left:0;text-align:left;margin-left:74.3pt;margin-top:26.75pt;width:398.8pt;height:186.3pt;z-index:251669504;mso-height-relative:margin" coordsize="50652,23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">
                <v:shape id="Picture 1" o:spid="_x0000_s1030" type="#_x0000_t75" style="position:absolute;left:17;width:50635;height:19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" filled="t" fillcolor="#ededed" stroked="t" strokecolor="white" strokeweight="7pt">
                  <v:stroke endcap="square"/>
                  <v:imagedata r:id="rId13" o:title=""/>
                  <v:shadow on="t" color="black" opacity="26214f" origin="-.5,-.5" offset="0,.5mm"/>
                  <v:path arrowok="t"/>
                </v:shape>
                <v:shape id="Text Box 1" o:spid="_x0000_s1031" type="#_x0000_t202" style="position:absolute;top:21088;width:50628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" stroked="f">
                  <v:textbox style="mso-fit-shape-to-text:t" inset="0,0,0,0">
                    <w:txbxContent>
                      <w:p w14:paraId="17A3243A" w14:textId="0AA18B95" w:rsidR="00D7372D" w:rsidRPr="00874382" w:rsidRDefault="00D7372D" w:rsidP="00D7372D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color w:val="009095" w:themeColor="accent2" w:themeShade="BF"/>
                            <w:sz w:val="22"/>
                            <w:szCs w:val="22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B7EF7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: Application </w:t>
                        </w:r>
                        <w:proofErr w:type="gramStart"/>
                        <w:r>
                          <w:t>logs</w:t>
                        </w:r>
                        <w:proofErr w:type="gram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C5B02">
        <w:rPr>
          <w:rStyle w:val="Emphasis"/>
          <w:b/>
          <w:bCs/>
          <w:sz w:val="22"/>
          <w:szCs w:val="22"/>
        </w:rPr>
        <w:t>Example:</w:t>
      </w:r>
      <w:r w:rsidR="00EC5B02">
        <w:rPr>
          <w:rStyle w:val="Emphasis"/>
          <w:b/>
          <w:bCs/>
          <w:sz w:val="22"/>
          <w:szCs w:val="22"/>
        </w:rPr>
        <w:br/>
      </w:r>
    </w:p>
    <w:p w14:paraId="0CA4DCF0" w14:textId="77777777" w:rsidR="00EC5B02" w:rsidRPr="00EC5B02" w:rsidRDefault="008D4F4F" w:rsidP="008D4F4F">
      <w:pPr>
        <w:pStyle w:val="ListParagraph"/>
        <w:numPr>
          <w:ilvl w:val="1"/>
          <w:numId w:val="6"/>
        </w:numPr>
        <w:rPr>
          <w:rStyle w:val="Emphasis"/>
          <w:b/>
          <w:bCs/>
          <w:sz w:val="28"/>
          <w:szCs w:val="28"/>
        </w:rPr>
      </w:pPr>
      <w:proofErr w:type="spellStart"/>
      <w:r>
        <w:rPr>
          <w:rStyle w:val="Emphasis"/>
          <w:b/>
          <w:bCs/>
          <w:sz w:val="22"/>
          <w:szCs w:val="22"/>
        </w:rPr>
        <w:t>DatabaseConstants</w:t>
      </w:r>
      <w:proofErr w:type="spellEnd"/>
      <w:r>
        <w:rPr>
          <w:rStyle w:val="Emphasis"/>
          <w:b/>
          <w:bCs/>
          <w:sz w:val="22"/>
          <w:szCs w:val="22"/>
        </w:rPr>
        <w:t xml:space="preserve"> (for storing all the SQL query string)</w:t>
      </w:r>
    </w:p>
    <w:p w14:paraId="0E89B837" w14:textId="6C5F8056" w:rsidR="00EC5B02" w:rsidRPr="00EC5B02" w:rsidRDefault="00EC5B02" w:rsidP="00EC5B02">
      <w:pPr>
        <w:pStyle w:val="ListParagraph"/>
        <w:numPr>
          <w:ilvl w:val="2"/>
          <w:numId w:val="6"/>
        </w:numPr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2"/>
          <w:szCs w:val="22"/>
        </w:rPr>
        <w:t xml:space="preserve">Query to select all </w:t>
      </w:r>
      <w:proofErr w:type="gramStart"/>
      <w:r>
        <w:rPr>
          <w:rStyle w:val="Emphasis"/>
          <w:b/>
          <w:bCs/>
          <w:sz w:val="22"/>
          <w:szCs w:val="22"/>
        </w:rPr>
        <w:t>notes</w:t>
      </w:r>
      <w:proofErr w:type="gramEnd"/>
    </w:p>
    <w:p w14:paraId="77C530D8" w14:textId="77777777" w:rsidR="00EC5B02" w:rsidRPr="00EC5B02" w:rsidRDefault="00EC5B02" w:rsidP="00EC5B02">
      <w:pPr>
        <w:pStyle w:val="ListParagraph"/>
        <w:numPr>
          <w:ilvl w:val="2"/>
          <w:numId w:val="6"/>
        </w:numPr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2"/>
          <w:szCs w:val="22"/>
        </w:rPr>
        <w:t xml:space="preserve">Query to select note based on note </w:t>
      </w:r>
      <w:proofErr w:type="gramStart"/>
      <w:r>
        <w:rPr>
          <w:rStyle w:val="Emphasis"/>
          <w:b/>
          <w:bCs/>
          <w:sz w:val="22"/>
          <w:szCs w:val="22"/>
        </w:rPr>
        <w:t>id</w:t>
      </w:r>
      <w:proofErr w:type="gramEnd"/>
    </w:p>
    <w:p w14:paraId="73CB0801" w14:textId="77777777" w:rsidR="00EC5B02" w:rsidRPr="00EC5B02" w:rsidRDefault="00EC5B02" w:rsidP="00EC5B02">
      <w:pPr>
        <w:pStyle w:val="ListParagraph"/>
        <w:numPr>
          <w:ilvl w:val="2"/>
          <w:numId w:val="6"/>
        </w:numPr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2"/>
          <w:szCs w:val="22"/>
        </w:rPr>
        <w:t xml:space="preserve">Query to create new </w:t>
      </w:r>
      <w:proofErr w:type="gramStart"/>
      <w:r>
        <w:rPr>
          <w:rStyle w:val="Emphasis"/>
          <w:b/>
          <w:bCs/>
          <w:sz w:val="22"/>
          <w:szCs w:val="22"/>
        </w:rPr>
        <w:t>note</w:t>
      </w:r>
      <w:proofErr w:type="gramEnd"/>
    </w:p>
    <w:p w14:paraId="5CC316CA" w14:textId="77777777" w:rsidR="00EC5B02" w:rsidRPr="00EC5B02" w:rsidRDefault="00EC5B02" w:rsidP="00EC5B02">
      <w:pPr>
        <w:pStyle w:val="ListParagraph"/>
        <w:numPr>
          <w:ilvl w:val="2"/>
          <w:numId w:val="6"/>
        </w:numPr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2"/>
          <w:szCs w:val="22"/>
        </w:rPr>
        <w:t xml:space="preserve">Query to update existing </w:t>
      </w:r>
      <w:proofErr w:type="gramStart"/>
      <w:r>
        <w:rPr>
          <w:rStyle w:val="Emphasis"/>
          <w:b/>
          <w:bCs/>
          <w:sz w:val="22"/>
          <w:szCs w:val="22"/>
        </w:rPr>
        <w:t>note</w:t>
      </w:r>
      <w:proofErr w:type="gramEnd"/>
    </w:p>
    <w:p w14:paraId="576BACD8" w14:textId="69B2DD8A" w:rsidR="00860D91" w:rsidRPr="008D4F4F" w:rsidRDefault="00EC5B02" w:rsidP="00EC5B02">
      <w:pPr>
        <w:pStyle w:val="ListParagraph"/>
        <w:numPr>
          <w:ilvl w:val="2"/>
          <w:numId w:val="6"/>
        </w:numPr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2"/>
          <w:szCs w:val="22"/>
        </w:rPr>
        <w:t>Query to delete note</w:t>
      </w:r>
      <w:r w:rsidR="008D4F4F" w:rsidRPr="008D4F4F">
        <w:rPr>
          <w:rStyle w:val="Emphasis"/>
          <w:b/>
          <w:bCs/>
          <w:sz w:val="28"/>
          <w:szCs w:val="28"/>
        </w:rPr>
        <w:br/>
      </w:r>
    </w:p>
    <w:p w14:paraId="4B6ADBA3" w14:textId="12DD36E6" w:rsidR="00860D91" w:rsidRPr="008D4F4F" w:rsidRDefault="00D7372D" w:rsidP="00C91FC2">
      <w:pPr>
        <w:pStyle w:val="ListParagraph"/>
        <w:numPr>
          <w:ilvl w:val="0"/>
          <w:numId w:val="6"/>
        </w:numPr>
        <w:rPr>
          <w:rStyle w:val="Emphasis"/>
          <w:b/>
          <w:bCs/>
          <w:sz w:val="22"/>
          <w:szCs w:val="22"/>
        </w:rPr>
      </w:pPr>
      <w:r>
        <w:rPr>
          <w:b/>
          <w:bCs/>
          <w:iCs/>
          <w:noProof/>
          <w:color w:val="009095" w:themeColor="accent2" w:themeShade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B8FBF11" wp14:editId="2AA043CC">
                <wp:simplePos x="0" y="0"/>
                <wp:positionH relativeFrom="column">
                  <wp:posOffset>2232025</wp:posOffset>
                </wp:positionH>
                <wp:positionV relativeFrom="paragraph">
                  <wp:posOffset>695960</wp:posOffset>
                </wp:positionV>
                <wp:extent cx="2414905" cy="1749425"/>
                <wp:effectExtent l="133350" t="114300" r="156845" b="3175"/>
                <wp:wrapTopAndBottom/>
                <wp:docPr id="150948678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1749425"/>
                          <a:chOff x="0" y="0"/>
                          <a:chExt cx="2415367" cy="1749541"/>
                        </a:xfrm>
                      </wpg:grpSpPr>
                      <pic:pic xmlns:pic="http://schemas.openxmlformats.org/drawingml/2006/picture">
                        <pic:nvPicPr>
                          <pic:cNvPr id="1129444527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32" y="0"/>
                            <a:ext cx="2413635" cy="137287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906072182" name="Text Box 1"/>
                        <wps:cNvSpPr txBox="1"/>
                        <wps:spPr>
                          <a:xfrm>
                            <a:off x="0" y="1492366"/>
                            <a:ext cx="2413000" cy="2571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1982E6" w14:textId="23FFE24F" w:rsidR="00D7372D" w:rsidRPr="0016256D" w:rsidRDefault="00D7372D" w:rsidP="00D7372D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color w:val="009095" w:themeColor="accent2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B7EF7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: .env file </w:t>
                              </w:r>
                              <w:proofErr w:type="gramStart"/>
                              <w:r>
                                <w:t>content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8FBF11" id="Group 4" o:spid="_x0000_s1032" style="position:absolute;left:0;text-align:left;margin-left:175.75pt;margin-top:54.8pt;width:190.15pt;height:137.75pt;z-index:251672576;mso-height-relative:margin" coordsize="24153,17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">
                <v:shape id="Picture 1" o:spid="_x0000_s1033" type="#_x0000_t75" alt="A screenshot of a computer&#10;&#10;Description automatically generated" style="position:absolute;left:17;width:24136;height:13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" filled="t" fillcolor="#ededed" stroked="t" strokecolor="white" strokeweight="7pt">
                  <v:stroke endcap="square"/>
                  <v:imagedata r:id="rId15" o:title="A screenshot of a computer&#10;&#10;Description automatically generated"/>
                  <v:shadow on="t" color="black" opacity="26214f" origin="-.5,-.5" offset="0,.5mm"/>
                  <v:path arrowok="t"/>
                </v:shape>
                <v:shape id="Text Box 1" o:spid="_x0000_s1034" type="#_x0000_t202" style="position:absolute;top:14923;width:24130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" stroked="f">
                  <v:textbox style="mso-fit-shape-to-text:t" inset="0,0,0,0">
                    <w:txbxContent>
                      <w:p w14:paraId="2F1982E6" w14:textId="23FFE24F" w:rsidR="00D7372D" w:rsidRPr="0016256D" w:rsidRDefault="00D7372D" w:rsidP="00D7372D">
                        <w:pPr>
                          <w:pStyle w:val="Caption"/>
                          <w:jc w:val="center"/>
                          <w:rPr>
                            <w:b/>
                            <w:bCs/>
                            <w:color w:val="009095" w:themeColor="accent2" w:themeShade="BF"/>
                            <w:sz w:val="22"/>
                            <w:szCs w:val="22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B7EF7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: .env file </w:t>
                        </w:r>
                        <w:proofErr w:type="gramStart"/>
                        <w:r>
                          <w:t>content</w:t>
                        </w:r>
                        <w:proofErr w:type="gram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proofErr w:type="gramStart"/>
      <w:r w:rsidR="00860D91" w:rsidRPr="008D4F4F">
        <w:rPr>
          <w:rStyle w:val="Emphasis"/>
          <w:b/>
          <w:bCs/>
          <w:sz w:val="28"/>
          <w:szCs w:val="28"/>
        </w:rPr>
        <w:t>.env</w:t>
      </w:r>
      <w:proofErr w:type="gramEnd"/>
      <w:r w:rsidR="00F97350">
        <w:rPr>
          <w:rStyle w:val="Emphasis"/>
          <w:b/>
          <w:bCs/>
          <w:sz w:val="28"/>
          <w:szCs w:val="28"/>
        </w:rPr>
        <w:fldChar w:fldCharType="begin"/>
      </w:r>
      <w:r w:rsidR="00F97350">
        <w:instrText xml:space="preserve"> XE "</w:instrText>
      </w:r>
      <w:r w:rsidR="00F97350" w:rsidRPr="008F1A5F">
        <w:rPr>
          <w:rStyle w:val="Emphasis"/>
          <w:b/>
          <w:bCs/>
          <w:sz w:val="28"/>
          <w:szCs w:val="28"/>
        </w:rPr>
        <w:instrText>.env</w:instrText>
      </w:r>
      <w:r w:rsidR="00F97350">
        <w:instrText xml:space="preserve">" </w:instrText>
      </w:r>
      <w:r w:rsidR="00F97350">
        <w:rPr>
          <w:rStyle w:val="Emphasis"/>
          <w:b/>
          <w:bCs/>
          <w:sz w:val="28"/>
          <w:szCs w:val="28"/>
        </w:rPr>
        <w:fldChar w:fldCharType="end"/>
      </w:r>
      <w:r w:rsidR="008D4F4F" w:rsidRPr="008D4F4F">
        <w:rPr>
          <w:rStyle w:val="Emphasis"/>
          <w:b/>
          <w:bCs/>
          <w:sz w:val="28"/>
          <w:szCs w:val="28"/>
        </w:rPr>
        <w:br/>
      </w:r>
      <w:r w:rsidR="008D4F4F" w:rsidRPr="008D4F4F">
        <w:rPr>
          <w:rStyle w:val="Emphasis"/>
          <w:b/>
          <w:bCs/>
          <w:sz w:val="22"/>
          <w:szCs w:val="22"/>
        </w:rPr>
        <w:t xml:space="preserve">This file contains the configurations elements of project. In our project it is specifically </w:t>
      </w:r>
      <w:r w:rsidR="008D4F4F" w:rsidRPr="008D4F4F">
        <w:rPr>
          <w:rStyle w:val="Emphasis"/>
          <w:b/>
          <w:bCs/>
          <w:sz w:val="22"/>
          <w:szCs w:val="22"/>
        </w:rPr>
        <w:lastRenderedPageBreak/>
        <w:t>used for database credentials and information.</w:t>
      </w:r>
      <w:r w:rsidR="008D4F4F" w:rsidRPr="008D4F4F">
        <w:rPr>
          <w:rStyle w:val="Emphasis"/>
          <w:b/>
          <w:bCs/>
          <w:sz w:val="22"/>
          <w:szCs w:val="22"/>
        </w:rPr>
        <w:br/>
      </w:r>
    </w:p>
    <w:p w14:paraId="494F4247" w14:textId="6F25663B" w:rsidR="00860D91" w:rsidRPr="00922819" w:rsidRDefault="00D7372D" w:rsidP="00922819">
      <w:pPr>
        <w:pStyle w:val="ListParagraph"/>
        <w:numPr>
          <w:ilvl w:val="0"/>
          <w:numId w:val="6"/>
        </w:numPr>
        <w:rPr>
          <w:rStyle w:val="Emphasis"/>
          <w:b/>
          <w:bCs/>
          <w:sz w:val="28"/>
          <w:szCs w:val="28"/>
        </w:rPr>
      </w:pPr>
      <w:r>
        <w:rPr>
          <w:b/>
          <w:bCs/>
          <w:iCs/>
          <w:noProof/>
          <w:color w:val="009095" w:themeColor="accent2" w:themeShade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408F406" wp14:editId="6155ACD8">
                <wp:simplePos x="0" y="0"/>
                <wp:positionH relativeFrom="column">
                  <wp:posOffset>2424545</wp:posOffset>
                </wp:positionH>
                <wp:positionV relativeFrom="paragraph">
                  <wp:posOffset>697345</wp:posOffset>
                </wp:positionV>
                <wp:extent cx="2273762" cy="3134995"/>
                <wp:effectExtent l="133350" t="114300" r="127000" b="8255"/>
                <wp:wrapTopAndBottom/>
                <wp:docPr id="21600818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3762" cy="3134995"/>
                          <a:chOff x="0" y="0"/>
                          <a:chExt cx="2273762" cy="3134995"/>
                        </a:xfrm>
                      </wpg:grpSpPr>
                      <pic:pic xmlns:pic="http://schemas.openxmlformats.org/drawingml/2006/picture">
                        <pic:nvPicPr>
                          <pic:cNvPr id="793365144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732" y="0"/>
                            <a:ext cx="2272030" cy="27603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1493961035" name="Text Box 1"/>
                        <wps:cNvSpPr txBox="1"/>
                        <wps:spPr>
                          <a:xfrm>
                            <a:off x="0" y="2877820"/>
                            <a:ext cx="2271395" cy="2571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410713" w14:textId="1536FF65" w:rsidR="00D7372D" w:rsidRPr="00736676" w:rsidRDefault="00D7372D" w:rsidP="00D7372D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color w:val="009095" w:themeColor="accent2" w:themeShade="BF"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B7EF7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: API </w:t>
                              </w:r>
                              <w:proofErr w:type="gramStart"/>
                              <w:r>
                                <w:t>collection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08F406" id="Group 5" o:spid="_x0000_s1035" style="position:absolute;left:0;text-align:left;margin-left:190.9pt;margin-top:54.9pt;width:179.05pt;height:246.85pt;z-index:251675648" coordsize="22737,31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">
                <v:shape id="Picture 1" o:spid="_x0000_s1036" type="#_x0000_t75" alt="A screenshot of a computer&#10;&#10;Description automatically generated" style="position:absolute;left:17;width:22720;height:27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" filled="t" fillcolor="#ededed" stroked="t" strokecolor="white" strokeweight="7pt">
                  <v:stroke endcap="square"/>
                  <v:imagedata r:id="rId17" o:title="A screenshot of a computer&#10;&#10;Description automatically generated"/>
                  <v:shadow on="t" color="black" opacity="26214f" origin="-.5,-.5" offset="0,.5mm"/>
                  <v:path arrowok="t"/>
                </v:shape>
                <v:shape id="Text Box 1" o:spid="_x0000_s1037" type="#_x0000_t202" style="position:absolute;top:28778;width:22713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" stroked="f">
                  <v:textbox style="mso-fit-shape-to-text:t" inset="0,0,0,0">
                    <w:txbxContent>
                      <w:p w14:paraId="34410713" w14:textId="1536FF65" w:rsidR="00D7372D" w:rsidRPr="00736676" w:rsidRDefault="00D7372D" w:rsidP="00D7372D">
                        <w:pPr>
                          <w:pStyle w:val="Caption"/>
                          <w:jc w:val="center"/>
                          <w:rPr>
                            <w:b/>
                            <w:bCs/>
                            <w:color w:val="009095" w:themeColor="accent2" w:themeShade="BF"/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B7EF7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: API </w:t>
                        </w:r>
                        <w:proofErr w:type="gramStart"/>
                        <w:r>
                          <w:t>collection</w:t>
                        </w:r>
                        <w:proofErr w:type="gram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60D91" w:rsidRPr="00922819">
        <w:rPr>
          <w:rStyle w:val="Emphasis"/>
          <w:b/>
          <w:bCs/>
          <w:sz w:val="28"/>
          <w:szCs w:val="28"/>
        </w:rPr>
        <w:t xml:space="preserve">API </w:t>
      </w:r>
      <w:proofErr w:type="spellStart"/>
      <w:r w:rsidR="00860D91" w:rsidRPr="00922819">
        <w:rPr>
          <w:rStyle w:val="Emphasis"/>
          <w:b/>
          <w:bCs/>
          <w:sz w:val="28"/>
          <w:szCs w:val="28"/>
        </w:rPr>
        <w:t>Collection.json</w:t>
      </w:r>
      <w:proofErr w:type="spellEnd"/>
      <w:r w:rsidR="00F97350">
        <w:rPr>
          <w:rStyle w:val="Emphasis"/>
          <w:b/>
          <w:bCs/>
          <w:sz w:val="28"/>
          <w:szCs w:val="28"/>
        </w:rPr>
        <w:fldChar w:fldCharType="begin"/>
      </w:r>
      <w:r w:rsidR="00F97350">
        <w:instrText xml:space="preserve"> XE "</w:instrText>
      </w:r>
      <w:r w:rsidR="00F97350" w:rsidRPr="008F1A5F">
        <w:rPr>
          <w:rStyle w:val="Emphasis"/>
          <w:b/>
          <w:bCs/>
          <w:sz w:val="28"/>
          <w:szCs w:val="28"/>
        </w:rPr>
        <w:instrText>API Collection.json</w:instrText>
      </w:r>
      <w:r w:rsidR="00F97350">
        <w:instrText xml:space="preserve">" </w:instrText>
      </w:r>
      <w:r w:rsidR="00F97350">
        <w:rPr>
          <w:rStyle w:val="Emphasis"/>
          <w:b/>
          <w:bCs/>
          <w:sz w:val="28"/>
          <w:szCs w:val="28"/>
        </w:rPr>
        <w:fldChar w:fldCharType="end"/>
      </w:r>
      <w:r w:rsidR="008D4F4F">
        <w:rPr>
          <w:rStyle w:val="Emphasis"/>
          <w:b/>
          <w:bCs/>
          <w:sz w:val="28"/>
          <w:szCs w:val="28"/>
        </w:rPr>
        <w:br/>
      </w:r>
      <w:r w:rsidR="00585AEB">
        <w:rPr>
          <w:rStyle w:val="Emphasis"/>
          <w:b/>
          <w:bCs/>
          <w:sz w:val="22"/>
          <w:szCs w:val="22"/>
        </w:rPr>
        <w:t xml:space="preserve"> </w:t>
      </w:r>
      <w:r w:rsidR="00585AEB">
        <w:rPr>
          <w:rStyle w:val="Emphasis"/>
          <w:b/>
          <w:bCs/>
          <w:sz w:val="22"/>
          <w:szCs w:val="22"/>
        </w:rPr>
        <w:tab/>
      </w:r>
      <w:r w:rsidR="008D4F4F" w:rsidRPr="008D4F4F">
        <w:rPr>
          <w:rStyle w:val="Emphasis"/>
          <w:b/>
          <w:bCs/>
          <w:sz w:val="22"/>
          <w:szCs w:val="22"/>
        </w:rPr>
        <w:t xml:space="preserve">This file is an import file for API client such as postman, </w:t>
      </w:r>
      <w:proofErr w:type="spellStart"/>
      <w:r w:rsidR="008D4F4F" w:rsidRPr="008D4F4F">
        <w:rPr>
          <w:rStyle w:val="Emphasis"/>
          <w:b/>
          <w:bCs/>
          <w:sz w:val="22"/>
          <w:szCs w:val="22"/>
        </w:rPr>
        <w:t>thunderclient</w:t>
      </w:r>
      <w:proofErr w:type="spellEnd"/>
      <w:r w:rsidR="008D4F4F" w:rsidRPr="008D4F4F">
        <w:rPr>
          <w:rStyle w:val="Emphasis"/>
          <w:b/>
          <w:bCs/>
          <w:sz w:val="22"/>
          <w:szCs w:val="22"/>
        </w:rPr>
        <w:t>,</w:t>
      </w:r>
      <w:r w:rsidR="00C4793A">
        <w:rPr>
          <w:rStyle w:val="Emphasis"/>
          <w:b/>
          <w:bCs/>
          <w:sz w:val="22"/>
          <w:szCs w:val="22"/>
        </w:rPr>
        <w:t xml:space="preserve"> </w:t>
      </w:r>
      <w:r w:rsidR="008D4F4F" w:rsidRPr="008D4F4F">
        <w:rPr>
          <w:rStyle w:val="Emphasis"/>
          <w:b/>
          <w:bCs/>
          <w:sz w:val="22"/>
          <w:szCs w:val="22"/>
        </w:rPr>
        <w:t>etc. It contains all the API request of this project to test.</w:t>
      </w:r>
      <w:r w:rsidR="008D4F4F">
        <w:rPr>
          <w:rStyle w:val="Emphasis"/>
          <w:b/>
          <w:bCs/>
          <w:sz w:val="28"/>
          <w:szCs w:val="28"/>
        </w:rPr>
        <w:br/>
      </w:r>
      <w:r w:rsidR="008D4F4F"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</w:p>
    <w:p w14:paraId="34E0EC2E" w14:textId="06E8A98A" w:rsidR="00860D91" w:rsidRPr="00922819" w:rsidRDefault="00D7372D" w:rsidP="00922819">
      <w:pPr>
        <w:pStyle w:val="ListParagraph"/>
        <w:numPr>
          <w:ilvl w:val="0"/>
          <w:numId w:val="6"/>
        </w:numPr>
        <w:rPr>
          <w:rStyle w:val="Emphasis"/>
          <w:b/>
          <w:bCs/>
          <w:sz w:val="28"/>
          <w:szCs w:val="28"/>
        </w:rPr>
      </w:pPr>
      <w:r>
        <w:rPr>
          <w:b/>
          <w:bCs/>
          <w:iCs/>
          <w:noProof/>
          <w:color w:val="009095" w:themeColor="accent2" w:themeShade="BF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6BCC257" wp14:editId="12D290E8">
                <wp:simplePos x="0" y="0"/>
                <wp:positionH relativeFrom="column">
                  <wp:posOffset>1257300</wp:posOffset>
                </wp:positionH>
                <wp:positionV relativeFrom="paragraph">
                  <wp:posOffset>640657</wp:posOffset>
                </wp:positionV>
                <wp:extent cx="4377690" cy="3792855"/>
                <wp:effectExtent l="133350" t="114300" r="137160" b="0"/>
                <wp:wrapTopAndBottom/>
                <wp:docPr id="117598627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7690" cy="3792855"/>
                          <a:chOff x="1732" y="0"/>
                          <a:chExt cx="4377690" cy="3792971"/>
                        </a:xfrm>
                      </wpg:grpSpPr>
                      <pic:pic xmlns:pic="http://schemas.openxmlformats.org/drawingml/2006/picture">
                        <pic:nvPicPr>
                          <pic:cNvPr id="2006596344" name="Picture 1" descr="A screen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732" y="0"/>
                            <a:ext cx="4377690" cy="33959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23419252" name="Text Box 1"/>
                        <wps:cNvSpPr txBox="1"/>
                        <wps:spPr>
                          <a:xfrm>
                            <a:off x="2367" y="3535796"/>
                            <a:ext cx="4377055" cy="2571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78F73C" w14:textId="2FA2BC48" w:rsidR="00D7372D" w:rsidRPr="00A5168F" w:rsidRDefault="00D7372D" w:rsidP="00D7372D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color w:val="009095" w:themeColor="accent2" w:themeShade="BF"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B7EF7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: Database </w:t>
                              </w:r>
                              <w:proofErr w:type="gramStart"/>
                              <w:r>
                                <w:t>script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BCC257" id="Group 6" o:spid="_x0000_s1038" style="position:absolute;left:0;text-align:left;margin-left:99pt;margin-top:50.45pt;width:344.7pt;height:298.65pt;z-index:251678720;mso-height-relative:margin" coordorigin="17" coordsize="43776,37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">
                <v:shape id="Picture 1" o:spid="_x0000_s1039" type="#_x0000_t75" alt="A screenshot of a computer screen&#10;&#10;Description automatically generated" style="position:absolute;left:17;width:43777;height:33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" filled="t" fillcolor="#ededed" stroked="t" strokecolor="white" strokeweight="7pt">
                  <v:stroke endcap="square"/>
                  <v:imagedata r:id="rId19" o:title="A screenshot of a computer screen&#10;&#10;Description automatically generated"/>
                  <v:shadow on="t" color="black" opacity="26214f" origin="-.5,-.5" offset="0,.5mm"/>
                  <v:path arrowok="t"/>
                </v:shape>
                <v:shape id="Text Box 1" o:spid="_x0000_s1040" type="#_x0000_t202" style="position:absolute;left:23;top:35357;width:4377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" stroked="f">
                  <v:textbox style="mso-fit-shape-to-text:t" inset="0,0,0,0">
                    <w:txbxContent>
                      <w:p w14:paraId="3678F73C" w14:textId="2FA2BC48" w:rsidR="00D7372D" w:rsidRPr="00A5168F" w:rsidRDefault="00D7372D" w:rsidP="00D7372D">
                        <w:pPr>
                          <w:pStyle w:val="Caption"/>
                          <w:jc w:val="center"/>
                          <w:rPr>
                            <w:b/>
                            <w:bCs/>
                            <w:color w:val="009095" w:themeColor="accent2" w:themeShade="BF"/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B7EF7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: Database </w:t>
                        </w:r>
                        <w:proofErr w:type="gramStart"/>
                        <w:r>
                          <w:t>script</w:t>
                        </w:r>
                        <w:proofErr w:type="gram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proofErr w:type="spellStart"/>
      <w:r w:rsidR="00860D91" w:rsidRPr="00922819">
        <w:rPr>
          <w:rStyle w:val="Emphasis"/>
          <w:b/>
          <w:bCs/>
          <w:sz w:val="28"/>
          <w:szCs w:val="28"/>
        </w:rPr>
        <w:t>DatabaseScript.sql</w:t>
      </w:r>
      <w:proofErr w:type="spellEnd"/>
      <w:r w:rsidR="00F97350">
        <w:rPr>
          <w:rStyle w:val="Emphasis"/>
          <w:b/>
          <w:bCs/>
          <w:sz w:val="28"/>
          <w:szCs w:val="28"/>
        </w:rPr>
        <w:fldChar w:fldCharType="begin"/>
      </w:r>
      <w:r w:rsidR="00F97350">
        <w:instrText xml:space="preserve"> XE "</w:instrText>
      </w:r>
      <w:r w:rsidR="00F97350" w:rsidRPr="008F1A5F">
        <w:rPr>
          <w:rStyle w:val="Emphasis"/>
          <w:b/>
          <w:bCs/>
          <w:sz w:val="28"/>
          <w:szCs w:val="28"/>
        </w:rPr>
        <w:instrText>DatabaseScript.sql</w:instrText>
      </w:r>
      <w:r w:rsidR="00F97350">
        <w:instrText xml:space="preserve">" </w:instrText>
      </w:r>
      <w:r w:rsidR="00F97350">
        <w:rPr>
          <w:rStyle w:val="Emphasis"/>
          <w:b/>
          <w:bCs/>
          <w:sz w:val="28"/>
          <w:szCs w:val="28"/>
        </w:rPr>
        <w:fldChar w:fldCharType="end"/>
      </w:r>
      <w:r w:rsidR="008D4F4F">
        <w:rPr>
          <w:rStyle w:val="Emphasis"/>
          <w:b/>
          <w:bCs/>
          <w:sz w:val="28"/>
          <w:szCs w:val="28"/>
        </w:rPr>
        <w:br/>
      </w:r>
      <w:r w:rsidR="00585AEB">
        <w:rPr>
          <w:rStyle w:val="Emphasis"/>
          <w:b/>
          <w:bCs/>
          <w:sz w:val="22"/>
          <w:szCs w:val="22"/>
        </w:rPr>
        <w:t xml:space="preserve"> </w:t>
      </w:r>
      <w:r w:rsidR="00585AEB">
        <w:rPr>
          <w:rStyle w:val="Emphasis"/>
          <w:b/>
          <w:bCs/>
          <w:sz w:val="22"/>
          <w:szCs w:val="22"/>
        </w:rPr>
        <w:tab/>
      </w:r>
      <w:r w:rsidR="008D4F4F">
        <w:rPr>
          <w:rStyle w:val="Emphasis"/>
          <w:b/>
          <w:bCs/>
          <w:sz w:val="22"/>
          <w:szCs w:val="22"/>
        </w:rPr>
        <w:t>This SQL script file contains the SQL commands to setup database for this project. It contains database creation and table creation command with exist check.</w:t>
      </w:r>
      <w:r w:rsidR="00585AEB">
        <w:rPr>
          <w:rStyle w:val="Emphasis"/>
          <w:b/>
          <w:bCs/>
          <w:sz w:val="22"/>
          <w:szCs w:val="22"/>
        </w:rPr>
        <w:br/>
      </w:r>
    </w:p>
    <w:p w14:paraId="6B02E501" w14:textId="69184F06" w:rsidR="0009058C" w:rsidRDefault="0009058C">
      <w:r>
        <w:br w:type="page"/>
      </w:r>
    </w:p>
    <w:p w14:paraId="649C83CD" w14:textId="77777777" w:rsidR="00DF5807" w:rsidRDefault="00DF5807" w:rsidP="00922819"/>
    <w:p w14:paraId="130366BC" w14:textId="77777777" w:rsidR="00860D91" w:rsidRPr="00860D91" w:rsidRDefault="00860D91" w:rsidP="00860D91"/>
    <w:p w14:paraId="0B3F6BA9" w14:textId="24B6B6F0" w:rsidR="0009058C" w:rsidRDefault="0009058C" w:rsidP="0009058C">
      <w:pPr>
        <w:pStyle w:val="Heading3"/>
      </w:pPr>
      <w:r>
        <w:t>APIs</w:t>
      </w:r>
      <w:r w:rsidR="00C047EB">
        <w:fldChar w:fldCharType="begin"/>
      </w:r>
      <w:r w:rsidR="00C047EB">
        <w:instrText xml:space="preserve"> XE "</w:instrText>
      </w:r>
      <w:r w:rsidR="00C047EB" w:rsidRPr="009A09A0">
        <w:instrText>APIs</w:instrText>
      </w:r>
      <w:r w:rsidR="00C047EB">
        <w:instrText xml:space="preserve">" </w:instrText>
      </w:r>
      <w:r w:rsidR="00C047EB">
        <w:fldChar w:fldCharType="end"/>
      </w:r>
    </w:p>
    <w:p w14:paraId="37E50968" w14:textId="77777777" w:rsidR="0009058C" w:rsidRDefault="0009058C" w:rsidP="0009058C"/>
    <w:p w14:paraId="7DE5FD35" w14:textId="42C5E054" w:rsidR="0009058C" w:rsidRDefault="0009058C" w:rsidP="0009058C">
      <w:pPr>
        <w:pStyle w:val="ListParagraph"/>
        <w:numPr>
          <w:ilvl w:val="0"/>
          <w:numId w:val="8"/>
        </w:numPr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8"/>
          <w:szCs w:val="28"/>
        </w:rPr>
        <w:t>Get all notes</w:t>
      </w:r>
      <w:r w:rsidR="00F97350">
        <w:rPr>
          <w:rStyle w:val="Emphasis"/>
          <w:b/>
          <w:bCs/>
          <w:sz w:val="28"/>
          <w:szCs w:val="28"/>
        </w:rPr>
        <w:fldChar w:fldCharType="begin"/>
      </w:r>
      <w:r w:rsidR="00F97350">
        <w:instrText xml:space="preserve"> XE "</w:instrText>
      </w:r>
      <w:r w:rsidR="00F97350" w:rsidRPr="008F1A5F">
        <w:rPr>
          <w:rStyle w:val="Emphasis"/>
          <w:b/>
          <w:bCs/>
          <w:sz w:val="28"/>
          <w:szCs w:val="28"/>
        </w:rPr>
        <w:instrText>Get all notes</w:instrText>
      </w:r>
      <w:r w:rsidR="00F97350">
        <w:instrText xml:space="preserve">" </w:instrText>
      </w:r>
      <w:r w:rsidR="00F97350">
        <w:rPr>
          <w:rStyle w:val="Emphasis"/>
          <w:b/>
          <w:bCs/>
          <w:sz w:val="28"/>
          <w:szCs w:val="28"/>
        </w:rPr>
        <w:fldChar w:fldCharType="end"/>
      </w:r>
      <w:r>
        <w:rPr>
          <w:rStyle w:val="Emphasis"/>
          <w:b/>
          <w:bCs/>
          <w:sz w:val="28"/>
          <w:szCs w:val="28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54"/>
        <w:gridCol w:w="6816"/>
      </w:tblGrid>
      <w:tr w:rsidR="0009058C" w14:paraId="545510A2" w14:textId="77777777" w:rsidTr="00D7372D">
        <w:tc>
          <w:tcPr>
            <w:tcW w:w="9765" w:type="dxa"/>
            <w:gridSpan w:val="2"/>
            <w:shd w:val="clear" w:color="auto" w:fill="D9D9D9" w:themeFill="background1" w:themeFillShade="D9"/>
          </w:tcPr>
          <w:p w14:paraId="4CC59E41" w14:textId="40812E93" w:rsidR="0009058C" w:rsidRPr="00D7372D" w:rsidRDefault="00D7372D" w:rsidP="00D7372D">
            <w:pPr>
              <w:pStyle w:val="ListParagraph"/>
              <w:tabs>
                <w:tab w:val="left" w:pos="2989"/>
                <w:tab w:val="center" w:pos="4927"/>
              </w:tabs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8"/>
                <w:szCs w:val="28"/>
              </w:rPr>
              <w:tab/>
            </w:r>
            <w:r>
              <w:rPr>
                <w:rStyle w:val="Emphasis"/>
                <w:b/>
                <w:bCs/>
                <w:sz w:val="28"/>
                <w:szCs w:val="28"/>
              </w:rPr>
              <w:tab/>
            </w:r>
            <w:r w:rsidR="0009058C" w:rsidRPr="00D7372D">
              <w:rPr>
                <w:rStyle w:val="Emphasis"/>
                <w:b/>
                <w:bCs/>
                <w:sz w:val="28"/>
                <w:szCs w:val="28"/>
              </w:rPr>
              <w:t>Get all notes</w:t>
            </w:r>
          </w:p>
        </w:tc>
      </w:tr>
      <w:tr w:rsidR="00BB6434" w14:paraId="150844DE" w14:textId="77777777" w:rsidTr="0009058C">
        <w:tc>
          <w:tcPr>
            <w:tcW w:w="3357" w:type="dxa"/>
          </w:tcPr>
          <w:p w14:paraId="6FA414F6" w14:textId="7FB858AB" w:rsidR="0009058C" w:rsidRPr="0009058C" w:rsidRDefault="0009058C" w:rsidP="0009058C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URL</w:t>
            </w:r>
          </w:p>
        </w:tc>
        <w:tc>
          <w:tcPr>
            <w:tcW w:w="6408" w:type="dxa"/>
          </w:tcPr>
          <w:p w14:paraId="04C502C7" w14:textId="3FB6978D" w:rsidR="0009058C" w:rsidRDefault="0009058C" w:rsidP="0009058C">
            <w:pPr>
              <w:pStyle w:val="ListParagraph"/>
              <w:ind w:left="0"/>
              <w:rPr>
                <w:rStyle w:val="Emphasis"/>
                <w:b/>
                <w:bCs/>
                <w:sz w:val="28"/>
                <w:szCs w:val="28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/</w:t>
            </w:r>
            <w:proofErr w:type="gramStart"/>
            <w:r w:rsidRPr="0009058C">
              <w:rPr>
                <w:rStyle w:val="Emphasis"/>
                <w:b/>
                <w:bCs/>
                <w:sz w:val="22"/>
                <w:szCs w:val="22"/>
              </w:rPr>
              <w:t>note</w:t>
            </w:r>
            <w:proofErr w:type="gramEnd"/>
          </w:p>
        </w:tc>
      </w:tr>
      <w:tr w:rsidR="00BB6434" w14:paraId="3D65B931" w14:textId="77777777" w:rsidTr="0009058C">
        <w:tc>
          <w:tcPr>
            <w:tcW w:w="3357" w:type="dxa"/>
          </w:tcPr>
          <w:p w14:paraId="3EB2FE17" w14:textId="31042B5A" w:rsidR="0009058C" w:rsidRPr="0009058C" w:rsidRDefault="0009058C" w:rsidP="0009058C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Request parameter</w:t>
            </w:r>
          </w:p>
        </w:tc>
        <w:tc>
          <w:tcPr>
            <w:tcW w:w="6408" w:type="dxa"/>
          </w:tcPr>
          <w:p w14:paraId="73CA9291" w14:textId="14199769" w:rsidR="0009058C" w:rsidRDefault="0009058C" w:rsidP="0009058C">
            <w:pPr>
              <w:pStyle w:val="ListParagraph"/>
              <w:ind w:left="0"/>
              <w:rPr>
                <w:rStyle w:val="Emphasis"/>
                <w:b/>
                <w:bCs/>
                <w:sz w:val="28"/>
                <w:szCs w:val="28"/>
              </w:rPr>
            </w:pPr>
            <w:r>
              <w:rPr>
                <w:rStyle w:val="Emphasis"/>
                <w:b/>
                <w:bCs/>
                <w:sz w:val="28"/>
                <w:szCs w:val="28"/>
              </w:rPr>
              <w:t>-</w:t>
            </w:r>
          </w:p>
        </w:tc>
      </w:tr>
      <w:tr w:rsidR="00BB6434" w14:paraId="27A5493A" w14:textId="77777777" w:rsidTr="0009058C">
        <w:tc>
          <w:tcPr>
            <w:tcW w:w="3357" w:type="dxa"/>
          </w:tcPr>
          <w:p w14:paraId="541AFFE3" w14:textId="68BCC9BB" w:rsidR="00BB6434" w:rsidRPr="0009058C" w:rsidRDefault="00BB6434" w:rsidP="0009058C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Request method</w:t>
            </w:r>
          </w:p>
        </w:tc>
        <w:tc>
          <w:tcPr>
            <w:tcW w:w="6408" w:type="dxa"/>
          </w:tcPr>
          <w:p w14:paraId="2AD77B63" w14:textId="444B4C49" w:rsidR="00BB6434" w:rsidRDefault="00BB6434" w:rsidP="0009058C">
            <w:pPr>
              <w:pStyle w:val="ListParagraph"/>
              <w:ind w:left="0"/>
              <w:rPr>
                <w:rStyle w:val="Emphasis"/>
                <w:b/>
                <w:bCs/>
                <w:sz w:val="28"/>
                <w:szCs w:val="28"/>
              </w:rPr>
            </w:pPr>
            <w:r w:rsidRPr="00BB6434">
              <w:rPr>
                <w:rStyle w:val="Emphasis"/>
                <w:b/>
                <w:bCs/>
                <w:sz w:val="22"/>
                <w:szCs w:val="22"/>
              </w:rPr>
              <w:t>GET</w:t>
            </w:r>
          </w:p>
        </w:tc>
      </w:tr>
      <w:tr w:rsidR="00BB6434" w14:paraId="4ED8FF91" w14:textId="77777777" w:rsidTr="0009058C">
        <w:tc>
          <w:tcPr>
            <w:tcW w:w="3357" w:type="dxa"/>
          </w:tcPr>
          <w:p w14:paraId="48326642" w14:textId="25BC73B9" w:rsidR="0009058C" w:rsidRPr="0009058C" w:rsidRDefault="0009058C" w:rsidP="0009058C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Request body</w:t>
            </w:r>
          </w:p>
        </w:tc>
        <w:tc>
          <w:tcPr>
            <w:tcW w:w="6408" w:type="dxa"/>
          </w:tcPr>
          <w:p w14:paraId="5089BB08" w14:textId="34D251D0" w:rsidR="0009058C" w:rsidRDefault="0009058C" w:rsidP="0009058C">
            <w:pPr>
              <w:pStyle w:val="ListParagraph"/>
              <w:ind w:left="0"/>
              <w:rPr>
                <w:rStyle w:val="Emphasis"/>
                <w:b/>
                <w:bCs/>
                <w:sz w:val="28"/>
                <w:szCs w:val="28"/>
              </w:rPr>
            </w:pPr>
            <w:r>
              <w:rPr>
                <w:rStyle w:val="Emphasis"/>
                <w:b/>
                <w:bCs/>
                <w:sz w:val="28"/>
                <w:szCs w:val="28"/>
              </w:rPr>
              <w:t>-</w:t>
            </w:r>
          </w:p>
        </w:tc>
      </w:tr>
      <w:tr w:rsidR="00BB6434" w14:paraId="3144C969" w14:textId="77777777" w:rsidTr="0009058C">
        <w:tc>
          <w:tcPr>
            <w:tcW w:w="3357" w:type="dxa"/>
          </w:tcPr>
          <w:p w14:paraId="1861248C" w14:textId="2A26C219" w:rsidR="0009058C" w:rsidRPr="0009058C" w:rsidRDefault="0009058C" w:rsidP="0009058C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Response body</w:t>
            </w:r>
          </w:p>
        </w:tc>
        <w:tc>
          <w:tcPr>
            <w:tcW w:w="6408" w:type="dxa"/>
          </w:tcPr>
          <w:p w14:paraId="29D5DF5E" w14:textId="77777777" w:rsidR="0009058C" w:rsidRPr="0009058C" w:rsidRDefault="0009058C" w:rsidP="0009058C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{</w:t>
            </w:r>
          </w:p>
          <w:p w14:paraId="0CE6E0B5" w14:textId="77777777" w:rsidR="0009058C" w:rsidRPr="0009058C" w:rsidRDefault="0009058C" w:rsidP="0009058C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</w:t>
            </w:r>
            <w:proofErr w:type="spellStart"/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isSuccess</w:t>
            </w:r>
            <w:proofErr w:type="spellEnd"/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true,</w:t>
            </w:r>
          </w:p>
          <w:p w14:paraId="10474524" w14:textId="77777777" w:rsidR="0009058C" w:rsidRPr="0009058C" w:rsidRDefault="0009058C" w:rsidP="0009058C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</w:t>
            </w:r>
            <w:proofErr w:type="spellStart"/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responseData</w:t>
            </w:r>
            <w:proofErr w:type="spellEnd"/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[</w:t>
            </w:r>
          </w:p>
          <w:p w14:paraId="19343133" w14:textId="77777777" w:rsidR="0009058C" w:rsidRPr="0009058C" w:rsidRDefault="0009058C" w:rsidP="0009058C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{</w:t>
            </w:r>
          </w:p>
          <w:p w14:paraId="02503112" w14:textId="77777777" w:rsidR="0009058C" w:rsidRPr="0009058C" w:rsidRDefault="0009058C" w:rsidP="0009058C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"id": 1,</w:t>
            </w:r>
          </w:p>
          <w:p w14:paraId="59773436" w14:textId="77777777" w:rsidR="0009058C" w:rsidRPr="0009058C" w:rsidRDefault="0009058C" w:rsidP="0009058C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"title": "My </w:t>
            </w:r>
            <w:proofErr w:type="spellStart"/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monday</w:t>
            </w:r>
            <w:proofErr w:type="spellEnd"/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note",</w:t>
            </w:r>
          </w:p>
          <w:p w14:paraId="4D1AF00F" w14:textId="77777777" w:rsidR="0009058C" w:rsidRPr="0009058C" w:rsidRDefault="0009058C" w:rsidP="0009058C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</w:t>
            </w:r>
            <w:proofErr w:type="spellStart"/>
            <w:proofErr w:type="gramStart"/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note</w:t>
            </w:r>
            <w:proofErr w:type="gramEnd"/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_text</w:t>
            </w:r>
            <w:proofErr w:type="spellEnd"/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"4 Assignment pending",</w:t>
            </w:r>
          </w:p>
          <w:p w14:paraId="1D784445" w14:textId="77777777" w:rsidR="0009058C" w:rsidRPr="0009058C" w:rsidRDefault="0009058C" w:rsidP="0009058C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</w:t>
            </w:r>
            <w:proofErr w:type="spellStart"/>
            <w:proofErr w:type="gramStart"/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created</w:t>
            </w:r>
            <w:proofErr w:type="gramEnd"/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_at</w:t>
            </w:r>
            <w:proofErr w:type="spellEnd"/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"2024-03-22T01:40:05.000Z",</w:t>
            </w:r>
          </w:p>
          <w:p w14:paraId="29DFD639" w14:textId="77777777" w:rsidR="0009058C" w:rsidRPr="0009058C" w:rsidRDefault="0009058C" w:rsidP="0009058C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</w:t>
            </w:r>
            <w:proofErr w:type="spellStart"/>
            <w:proofErr w:type="gramStart"/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updated</w:t>
            </w:r>
            <w:proofErr w:type="gramEnd"/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_at</w:t>
            </w:r>
            <w:proofErr w:type="spellEnd"/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"2024-03-22T01:40:05.000Z"</w:t>
            </w:r>
          </w:p>
          <w:p w14:paraId="328589F5" w14:textId="0452EC3E" w:rsidR="0009058C" w:rsidRPr="0009058C" w:rsidRDefault="0009058C" w:rsidP="0009058C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</w:t>
            </w:r>
            <w:r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}</w:t>
            </w:r>
          </w:p>
          <w:p w14:paraId="480A4CC7" w14:textId="77777777" w:rsidR="0009058C" w:rsidRPr="0009058C" w:rsidRDefault="0009058C" w:rsidP="0009058C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],</w:t>
            </w:r>
          </w:p>
          <w:p w14:paraId="4E3040CA" w14:textId="77777777" w:rsidR="0009058C" w:rsidRPr="0009058C" w:rsidRDefault="0009058C" w:rsidP="0009058C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"message": "All notes fetched."</w:t>
            </w:r>
          </w:p>
          <w:p w14:paraId="61C3D810" w14:textId="2C325EB3" w:rsidR="0009058C" w:rsidRPr="0009058C" w:rsidRDefault="0009058C" w:rsidP="0009058C">
            <w:pPr>
              <w:pStyle w:val="ListParagraph"/>
              <w:ind w:left="0"/>
              <w:rPr>
                <w:rStyle w:val="Emphasis"/>
                <w:rFonts w:ascii="Consolas" w:hAnsi="Consolas"/>
                <w:b/>
                <w:bCs/>
                <w:sz w:val="28"/>
                <w:szCs w:val="28"/>
              </w:rPr>
            </w:pPr>
            <w:r w:rsidRPr="0009058C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}</w:t>
            </w:r>
          </w:p>
        </w:tc>
      </w:tr>
      <w:tr w:rsidR="00BB6434" w14:paraId="7042E538" w14:textId="77777777" w:rsidTr="0009058C">
        <w:tc>
          <w:tcPr>
            <w:tcW w:w="3357" w:type="dxa"/>
          </w:tcPr>
          <w:p w14:paraId="5A3FFC2B" w14:textId="7016363F" w:rsidR="0009058C" w:rsidRPr="0009058C" w:rsidRDefault="0009058C" w:rsidP="0009058C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Success test</w:t>
            </w:r>
          </w:p>
        </w:tc>
        <w:tc>
          <w:tcPr>
            <w:tcW w:w="6408" w:type="dxa"/>
          </w:tcPr>
          <w:p w14:paraId="63B9F6EE" w14:textId="62F6BAE7" w:rsidR="0009058C" w:rsidRPr="0009058C" w:rsidRDefault="00BB6434" w:rsidP="0009058C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drawing>
                <wp:inline distT="0" distB="0" distL="0" distR="0" wp14:anchorId="2E6D2D0D" wp14:editId="6B76C3D2">
                  <wp:extent cx="3865418" cy="1724048"/>
                  <wp:effectExtent l="152400" t="114300" r="154305" b="161925"/>
                  <wp:docPr id="589775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77580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61" cy="17568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434" w14:paraId="46B90F95" w14:textId="77777777" w:rsidTr="0009058C">
        <w:tc>
          <w:tcPr>
            <w:tcW w:w="3357" w:type="dxa"/>
          </w:tcPr>
          <w:p w14:paraId="40FF0F3F" w14:textId="02184C1E" w:rsidR="00BB6434" w:rsidRDefault="00BB6434" w:rsidP="0009058C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Fail test</w:t>
            </w:r>
          </w:p>
        </w:tc>
        <w:tc>
          <w:tcPr>
            <w:tcW w:w="6408" w:type="dxa"/>
          </w:tcPr>
          <w:p w14:paraId="13F8B15E" w14:textId="4E6D4738" w:rsidR="00BB6434" w:rsidRPr="00BB6434" w:rsidRDefault="00BB6434" w:rsidP="0009058C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drawing>
                <wp:inline distT="0" distB="0" distL="0" distR="0" wp14:anchorId="51520848" wp14:editId="580023D3">
                  <wp:extent cx="3928712" cy="1410335"/>
                  <wp:effectExtent l="114300" t="114300" r="148590" b="151765"/>
                  <wp:docPr id="1837251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25171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748" cy="141429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1083E0" w14:textId="4BEE4EAB" w:rsidR="0009058C" w:rsidRDefault="00BB6434" w:rsidP="0009058C">
      <w:pPr>
        <w:ind w:left="360"/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</w:p>
    <w:p w14:paraId="73888E73" w14:textId="77777777" w:rsidR="0009058C" w:rsidRDefault="0009058C" w:rsidP="0009058C">
      <w:pPr>
        <w:ind w:left="360"/>
        <w:rPr>
          <w:rStyle w:val="Emphasis"/>
          <w:b/>
          <w:bCs/>
          <w:sz w:val="28"/>
          <w:szCs w:val="28"/>
        </w:rPr>
      </w:pPr>
    </w:p>
    <w:p w14:paraId="6F5BA3C7" w14:textId="5A6C2940" w:rsidR="00BB6434" w:rsidRDefault="00BB6434" w:rsidP="0009058C">
      <w:pPr>
        <w:pStyle w:val="ListParagraph"/>
        <w:numPr>
          <w:ilvl w:val="0"/>
          <w:numId w:val="8"/>
        </w:numPr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8"/>
          <w:szCs w:val="28"/>
        </w:rPr>
        <w:t>Get note by id</w:t>
      </w:r>
      <w:r w:rsidR="00F97350">
        <w:rPr>
          <w:rStyle w:val="Emphasis"/>
          <w:b/>
          <w:bCs/>
          <w:sz w:val="28"/>
          <w:szCs w:val="28"/>
        </w:rPr>
        <w:fldChar w:fldCharType="begin"/>
      </w:r>
      <w:r w:rsidR="00F97350">
        <w:instrText xml:space="preserve"> XE "</w:instrText>
      </w:r>
      <w:r w:rsidR="00F97350" w:rsidRPr="008F1A5F">
        <w:rPr>
          <w:rStyle w:val="Emphasis"/>
          <w:b/>
          <w:bCs/>
          <w:sz w:val="28"/>
          <w:szCs w:val="28"/>
        </w:rPr>
        <w:instrText>Get note by id</w:instrText>
      </w:r>
      <w:r w:rsidR="00F97350">
        <w:instrText xml:space="preserve">" </w:instrText>
      </w:r>
      <w:r w:rsidR="00F97350">
        <w:rPr>
          <w:rStyle w:val="Emphasis"/>
          <w:b/>
          <w:bCs/>
          <w:sz w:val="28"/>
          <w:szCs w:val="28"/>
        </w:rPr>
        <w:fldChar w:fldCharType="end"/>
      </w:r>
      <w:r>
        <w:rPr>
          <w:rStyle w:val="Emphasis"/>
          <w:b/>
          <w:bCs/>
          <w:sz w:val="28"/>
          <w:szCs w:val="28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54"/>
        <w:gridCol w:w="6816"/>
      </w:tblGrid>
      <w:tr w:rsidR="00BB6434" w14:paraId="079A2518" w14:textId="77777777" w:rsidTr="00D7372D">
        <w:tc>
          <w:tcPr>
            <w:tcW w:w="9765" w:type="dxa"/>
            <w:gridSpan w:val="2"/>
            <w:shd w:val="clear" w:color="auto" w:fill="D9D9D9" w:themeFill="background1" w:themeFillShade="D9"/>
          </w:tcPr>
          <w:p w14:paraId="29A705E7" w14:textId="114D4C16" w:rsidR="00BB6434" w:rsidRPr="00D7372D" w:rsidRDefault="00BB6434" w:rsidP="00F429A3">
            <w:pPr>
              <w:pStyle w:val="ListParagraph"/>
              <w:ind w:left="0"/>
              <w:jc w:val="center"/>
              <w:rPr>
                <w:rStyle w:val="Emphasis"/>
                <w:b/>
                <w:bCs/>
                <w:sz w:val="28"/>
                <w:szCs w:val="28"/>
              </w:rPr>
            </w:pPr>
            <w:r w:rsidRPr="00D7372D">
              <w:rPr>
                <w:rStyle w:val="Emphasis"/>
                <w:b/>
                <w:bCs/>
                <w:sz w:val="28"/>
                <w:szCs w:val="28"/>
              </w:rPr>
              <w:t xml:space="preserve">Get </w:t>
            </w:r>
            <w:r w:rsidRPr="00D7372D">
              <w:rPr>
                <w:rStyle w:val="Emphasis"/>
                <w:b/>
                <w:bCs/>
                <w:sz w:val="28"/>
                <w:szCs w:val="28"/>
              </w:rPr>
              <w:t>note by id</w:t>
            </w:r>
          </w:p>
        </w:tc>
      </w:tr>
      <w:tr w:rsidR="00BB6434" w14:paraId="730916DF" w14:textId="77777777" w:rsidTr="00F429A3">
        <w:tc>
          <w:tcPr>
            <w:tcW w:w="3357" w:type="dxa"/>
          </w:tcPr>
          <w:p w14:paraId="3F8DC9B5" w14:textId="77777777" w:rsidR="00BB6434" w:rsidRPr="0009058C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URL</w:t>
            </w:r>
          </w:p>
        </w:tc>
        <w:tc>
          <w:tcPr>
            <w:tcW w:w="6408" w:type="dxa"/>
          </w:tcPr>
          <w:p w14:paraId="3D80033D" w14:textId="277E681D" w:rsidR="00BB6434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8"/>
                <w:szCs w:val="28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/note</w:t>
            </w:r>
            <w:r>
              <w:rPr>
                <w:rStyle w:val="Emphasis"/>
                <w:b/>
                <w:bCs/>
                <w:sz w:val="22"/>
                <w:szCs w:val="22"/>
              </w:rPr>
              <w:t>/21</w:t>
            </w:r>
          </w:p>
        </w:tc>
      </w:tr>
      <w:tr w:rsidR="00BB6434" w14:paraId="4F39598A" w14:textId="77777777" w:rsidTr="00F429A3">
        <w:tc>
          <w:tcPr>
            <w:tcW w:w="3357" w:type="dxa"/>
          </w:tcPr>
          <w:p w14:paraId="3EBF4F70" w14:textId="77777777" w:rsidR="00BB6434" w:rsidRPr="0009058C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Request parameter</w:t>
            </w:r>
          </w:p>
        </w:tc>
        <w:tc>
          <w:tcPr>
            <w:tcW w:w="6408" w:type="dxa"/>
          </w:tcPr>
          <w:p w14:paraId="4C576137" w14:textId="47216D0B" w:rsidR="00BB6434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8"/>
                <w:szCs w:val="28"/>
              </w:rPr>
            </w:pPr>
            <w:r w:rsidRPr="00BB6434">
              <w:rPr>
                <w:rStyle w:val="Emphasis"/>
                <w:b/>
                <w:bCs/>
                <w:sz w:val="22"/>
                <w:szCs w:val="22"/>
              </w:rPr>
              <w:t>Note id</w:t>
            </w:r>
          </w:p>
        </w:tc>
      </w:tr>
      <w:tr w:rsidR="00BB6434" w14:paraId="02331699" w14:textId="77777777" w:rsidTr="00F429A3">
        <w:tc>
          <w:tcPr>
            <w:tcW w:w="3357" w:type="dxa"/>
          </w:tcPr>
          <w:p w14:paraId="3C387555" w14:textId="7CF68ECC" w:rsidR="00BB6434" w:rsidRPr="0009058C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Request method</w:t>
            </w:r>
          </w:p>
        </w:tc>
        <w:tc>
          <w:tcPr>
            <w:tcW w:w="6408" w:type="dxa"/>
          </w:tcPr>
          <w:p w14:paraId="5CFA1CE3" w14:textId="559EAC09" w:rsidR="00BB6434" w:rsidRPr="00BB6434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GET</w:t>
            </w:r>
          </w:p>
        </w:tc>
      </w:tr>
      <w:tr w:rsidR="00BB6434" w14:paraId="3D6DB07A" w14:textId="77777777" w:rsidTr="00F429A3">
        <w:tc>
          <w:tcPr>
            <w:tcW w:w="3357" w:type="dxa"/>
          </w:tcPr>
          <w:p w14:paraId="662CE5D0" w14:textId="77777777" w:rsidR="00BB6434" w:rsidRPr="0009058C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Request body</w:t>
            </w:r>
          </w:p>
        </w:tc>
        <w:tc>
          <w:tcPr>
            <w:tcW w:w="6408" w:type="dxa"/>
          </w:tcPr>
          <w:p w14:paraId="63793EDE" w14:textId="77777777" w:rsidR="00BB6434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8"/>
                <w:szCs w:val="28"/>
              </w:rPr>
            </w:pPr>
            <w:r>
              <w:rPr>
                <w:rStyle w:val="Emphasis"/>
                <w:b/>
                <w:bCs/>
                <w:sz w:val="28"/>
                <w:szCs w:val="28"/>
              </w:rPr>
              <w:t>-</w:t>
            </w:r>
          </w:p>
        </w:tc>
      </w:tr>
      <w:tr w:rsidR="00BB6434" w14:paraId="12270FA6" w14:textId="77777777" w:rsidTr="00F429A3">
        <w:tc>
          <w:tcPr>
            <w:tcW w:w="3357" w:type="dxa"/>
          </w:tcPr>
          <w:p w14:paraId="34180C64" w14:textId="77777777" w:rsidR="00BB6434" w:rsidRPr="0009058C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Response body</w:t>
            </w:r>
          </w:p>
        </w:tc>
        <w:tc>
          <w:tcPr>
            <w:tcW w:w="6408" w:type="dxa"/>
          </w:tcPr>
          <w:p w14:paraId="0A3AB53D" w14:textId="77777777" w:rsidR="00BB6434" w:rsidRPr="00BB6434" w:rsidRDefault="00BB6434" w:rsidP="00BB6434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{</w:t>
            </w:r>
          </w:p>
          <w:p w14:paraId="09479CE9" w14:textId="77777777" w:rsidR="00BB6434" w:rsidRPr="00BB6434" w:rsidRDefault="00BB6434" w:rsidP="00BB6434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</w:t>
            </w:r>
            <w:proofErr w:type="spellStart"/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isSuccess</w:t>
            </w:r>
            <w:proofErr w:type="spellEnd"/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true,</w:t>
            </w:r>
          </w:p>
          <w:p w14:paraId="1B5B4F85" w14:textId="77777777" w:rsidR="00BB6434" w:rsidRPr="00BB6434" w:rsidRDefault="00BB6434" w:rsidP="00BB6434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</w:t>
            </w:r>
            <w:proofErr w:type="spellStart"/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responseData</w:t>
            </w:r>
            <w:proofErr w:type="spellEnd"/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[</w:t>
            </w:r>
          </w:p>
          <w:p w14:paraId="19064FA0" w14:textId="77777777" w:rsidR="00BB6434" w:rsidRPr="00BB6434" w:rsidRDefault="00BB6434" w:rsidP="00BB6434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{</w:t>
            </w:r>
          </w:p>
          <w:p w14:paraId="22296A58" w14:textId="77777777" w:rsidR="00BB6434" w:rsidRPr="00BB6434" w:rsidRDefault="00BB6434" w:rsidP="00BB6434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"id": 2,</w:t>
            </w:r>
          </w:p>
          <w:p w14:paraId="29E174CE" w14:textId="77777777" w:rsidR="00BB6434" w:rsidRPr="00BB6434" w:rsidRDefault="00BB6434" w:rsidP="00BB6434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"title": "My </w:t>
            </w:r>
            <w:proofErr w:type="spellStart"/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saturday</w:t>
            </w:r>
            <w:proofErr w:type="spellEnd"/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note",</w:t>
            </w:r>
          </w:p>
          <w:p w14:paraId="494ADD93" w14:textId="77777777" w:rsidR="00BB6434" w:rsidRPr="00BB6434" w:rsidRDefault="00BB6434" w:rsidP="00BB6434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</w:t>
            </w:r>
            <w:proofErr w:type="spellStart"/>
            <w:proofErr w:type="gramStart"/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note</w:t>
            </w:r>
            <w:proofErr w:type="gramEnd"/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_text</w:t>
            </w:r>
            <w:proofErr w:type="spellEnd"/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"4 Assignment still pending",</w:t>
            </w:r>
          </w:p>
          <w:p w14:paraId="582328F7" w14:textId="77777777" w:rsidR="00BB6434" w:rsidRPr="00BB6434" w:rsidRDefault="00BB6434" w:rsidP="00BB6434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</w:t>
            </w:r>
            <w:proofErr w:type="spellStart"/>
            <w:proofErr w:type="gramStart"/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created</w:t>
            </w:r>
            <w:proofErr w:type="gramEnd"/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_at</w:t>
            </w:r>
            <w:proofErr w:type="spellEnd"/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"2024-03-22T01:47:05.000Z",</w:t>
            </w:r>
          </w:p>
          <w:p w14:paraId="57E78065" w14:textId="77777777" w:rsidR="00BB6434" w:rsidRPr="00BB6434" w:rsidRDefault="00BB6434" w:rsidP="00BB6434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</w:t>
            </w:r>
            <w:proofErr w:type="spellStart"/>
            <w:proofErr w:type="gramStart"/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updated</w:t>
            </w:r>
            <w:proofErr w:type="gramEnd"/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_at</w:t>
            </w:r>
            <w:proofErr w:type="spellEnd"/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"2024-03-22T01:47:05.000Z"</w:t>
            </w:r>
          </w:p>
          <w:p w14:paraId="67357569" w14:textId="77777777" w:rsidR="00BB6434" w:rsidRPr="00BB6434" w:rsidRDefault="00BB6434" w:rsidP="00BB6434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}</w:t>
            </w:r>
          </w:p>
          <w:p w14:paraId="08E62B5E" w14:textId="77777777" w:rsidR="00BB6434" w:rsidRPr="00BB6434" w:rsidRDefault="00BB6434" w:rsidP="00BB6434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],</w:t>
            </w:r>
          </w:p>
          <w:p w14:paraId="011A700C" w14:textId="77777777" w:rsidR="00BB6434" w:rsidRPr="00BB6434" w:rsidRDefault="00BB6434" w:rsidP="00BB6434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"message": "Note fetched successfully."</w:t>
            </w:r>
          </w:p>
          <w:p w14:paraId="253234FA" w14:textId="6E4926FE" w:rsidR="00BB6434" w:rsidRPr="0009058C" w:rsidRDefault="00BB6434" w:rsidP="00BB6434">
            <w:pPr>
              <w:pStyle w:val="ListParagraph"/>
              <w:ind w:left="0"/>
              <w:rPr>
                <w:rStyle w:val="Emphasis"/>
                <w:rFonts w:ascii="Consolas" w:hAnsi="Consolas"/>
                <w:b/>
                <w:bCs/>
                <w:sz w:val="28"/>
                <w:szCs w:val="28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}</w:t>
            </w:r>
          </w:p>
        </w:tc>
      </w:tr>
      <w:tr w:rsidR="00BB6434" w14:paraId="481D86CF" w14:textId="77777777" w:rsidTr="00F429A3">
        <w:tc>
          <w:tcPr>
            <w:tcW w:w="3357" w:type="dxa"/>
          </w:tcPr>
          <w:p w14:paraId="7F9008F3" w14:textId="77777777" w:rsidR="00BB6434" w:rsidRPr="0009058C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Success test</w:t>
            </w:r>
          </w:p>
        </w:tc>
        <w:tc>
          <w:tcPr>
            <w:tcW w:w="6408" w:type="dxa"/>
          </w:tcPr>
          <w:p w14:paraId="53B45494" w14:textId="0386C929" w:rsidR="00BB6434" w:rsidRPr="0009058C" w:rsidRDefault="00BB6434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drawing>
                <wp:inline distT="0" distB="0" distL="0" distR="0" wp14:anchorId="64DFDEF1" wp14:editId="0E9469C8">
                  <wp:extent cx="3931349" cy="1398905"/>
                  <wp:effectExtent l="114300" t="114300" r="145415" b="144145"/>
                  <wp:docPr id="1805771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77129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8632" cy="14086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434" w14:paraId="557F00A6" w14:textId="77777777" w:rsidTr="00F429A3">
        <w:tc>
          <w:tcPr>
            <w:tcW w:w="3357" w:type="dxa"/>
          </w:tcPr>
          <w:p w14:paraId="2FC99342" w14:textId="77777777" w:rsidR="00BB6434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Fail test</w:t>
            </w:r>
          </w:p>
        </w:tc>
        <w:tc>
          <w:tcPr>
            <w:tcW w:w="6408" w:type="dxa"/>
          </w:tcPr>
          <w:p w14:paraId="63231F92" w14:textId="13F7E5D9" w:rsidR="00BB6434" w:rsidRPr="00BB6434" w:rsidRDefault="00BB6434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BB6434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drawing>
                <wp:inline distT="0" distB="0" distL="0" distR="0" wp14:anchorId="283964F7" wp14:editId="1F1D8A4F">
                  <wp:extent cx="3901966" cy="1341120"/>
                  <wp:effectExtent l="133350" t="114300" r="156210" b="163830"/>
                  <wp:docPr id="5553101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31013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128" cy="134908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E15A7" w14:textId="77777777" w:rsidR="00BB6434" w:rsidRDefault="00BB6434" w:rsidP="00BB6434">
      <w:pPr>
        <w:ind w:left="360"/>
        <w:rPr>
          <w:rStyle w:val="Emphasis"/>
          <w:b/>
          <w:bCs/>
          <w:sz w:val="28"/>
          <w:szCs w:val="28"/>
        </w:rPr>
      </w:pPr>
    </w:p>
    <w:p w14:paraId="085741C1" w14:textId="77777777" w:rsidR="00BB6434" w:rsidRDefault="00BB6434" w:rsidP="00BB6434">
      <w:pPr>
        <w:ind w:left="360"/>
        <w:rPr>
          <w:rStyle w:val="Emphasis"/>
          <w:b/>
          <w:bCs/>
          <w:sz w:val="28"/>
          <w:szCs w:val="28"/>
        </w:rPr>
      </w:pPr>
    </w:p>
    <w:p w14:paraId="1EA00FEA" w14:textId="77777777" w:rsidR="00BB6434" w:rsidRDefault="00BB6434" w:rsidP="00BB6434">
      <w:pPr>
        <w:ind w:left="360"/>
        <w:rPr>
          <w:rStyle w:val="Emphasis"/>
          <w:b/>
          <w:bCs/>
          <w:sz w:val="28"/>
          <w:szCs w:val="28"/>
        </w:rPr>
      </w:pPr>
    </w:p>
    <w:p w14:paraId="7F32C975" w14:textId="77777777" w:rsidR="00BB6434" w:rsidRDefault="00BB6434" w:rsidP="00BB6434">
      <w:pPr>
        <w:ind w:left="360"/>
        <w:rPr>
          <w:rStyle w:val="Emphasis"/>
          <w:b/>
          <w:bCs/>
          <w:sz w:val="28"/>
          <w:szCs w:val="28"/>
        </w:rPr>
      </w:pPr>
    </w:p>
    <w:p w14:paraId="5335592C" w14:textId="77777777" w:rsidR="00BB6434" w:rsidRDefault="00BB6434" w:rsidP="00BB6434">
      <w:pPr>
        <w:ind w:left="360"/>
        <w:rPr>
          <w:rStyle w:val="Emphasis"/>
          <w:b/>
          <w:bCs/>
          <w:sz w:val="28"/>
          <w:szCs w:val="28"/>
        </w:rPr>
      </w:pPr>
    </w:p>
    <w:p w14:paraId="714FCD32" w14:textId="77777777" w:rsidR="00BB6434" w:rsidRDefault="00BB6434" w:rsidP="00BB6434">
      <w:pPr>
        <w:ind w:left="360"/>
        <w:rPr>
          <w:rStyle w:val="Emphasis"/>
          <w:b/>
          <w:bCs/>
          <w:sz w:val="28"/>
          <w:szCs w:val="28"/>
        </w:rPr>
      </w:pPr>
    </w:p>
    <w:p w14:paraId="4D78EE8D" w14:textId="77777777" w:rsidR="00BB6434" w:rsidRDefault="00BB6434" w:rsidP="00BB6434">
      <w:pPr>
        <w:ind w:left="360"/>
        <w:rPr>
          <w:rStyle w:val="Emphasis"/>
          <w:b/>
          <w:bCs/>
          <w:sz w:val="28"/>
          <w:szCs w:val="28"/>
        </w:rPr>
      </w:pPr>
    </w:p>
    <w:p w14:paraId="327FBFE3" w14:textId="77777777" w:rsidR="00BB6434" w:rsidRDefault="00BB6434" w:rsidP="00BB6434">
      <w:pPr>
        <w:ind w:left="360"/>
        <w:rPr>
          <w:rStyle w:val="Emphasis"/>
          <w:b/>
          <w:bCs/>
          <w:sz w:val="28"/>
          <w:szCs w:val="28"/>
        </w:rPr>
      </w:pPr>
    </w:p>
    <w:p w14:paraId="65049A4B" w14:textId="77777777" w:rsidR="00BB6434" w:rsidRDefault="00BB6434" w:rsidP="00BB6434">
      <w:pPr>
        <w:ind w:left="360"/>
        <w:rPr>
          <w:rStyle w:val="Emphasis"/>
          <w:b/>
          <w:bCs/>
          <w:sz w:val="28"/>
          <w:szCs w:val="28"/>
        </w:rPr>
      </w:pPr>
    </w:p>
    <w:p w14:paraId="264C5757" w14:textId="77777777" w:rsidR="00BB6434" w:rsidRDefault="00BB6434" w:rsidP="00BB6434">
      <w:pPr>
        <w:ind w:left="360"/>
        <w:rPr>
          <w:rStyle w:val="Emphasis"/>
          <w:b/>
          <w:bCs/>
          <w:sz w:val="28"/>
          <w:szCs w:val="28"/>
        </w:rPr>
      </w:pPr>
    </w:p>
    <w:p w14:paraId="22686CD4" w14:textId="77777777" w:rsidR="00BB6434" w:rsidRDefault="00BB6434" w:rsidP="00BB6434">
      <w:pPr>
        <w:ind w:left="360"/>
        <w:rPr>
          <w:rStyle w:val="Emphasis"/>
          <w:b/>
          <w:bCs/>
          <w:sz w:val="28"/>
          <w:szCs w:val="28"/>
        </w:rPr>
      </w:pPr>
    </w:p>
    <w:p w14:paraId="4842643B" w14:textId="77777777" w:rsidR="00BB6434" w:rsidRDefault="00BB6434" w:rsidP="00BB6434">
      <w:pPr>
        <w:ind w:left="360"/>
        <w:rPr>
          <w:rStyle w:val="Emphasis"/>
          <w:b/>
          <w:bCs/>
          <w:sz w:val="28"/>
          <w:szCs w:val="28"/>
        </w:rPr>
      </w:pPr>
    </w:p>
    <w:p w14:paraId="5C6C6074" w14:textId="1B23D22A" w:rsidR="0009058C" w:rsidRPr="0009058C" w:rsidRDefault="00BB6434" w:rsidP="00BB6434">
      <w:pPr>
        <w:ind w:left="360"/>
        <w:rPr>
          <w:rStyle w:val="Emphasis"/>
        </w:rPr>
      </w:pPr>
      <w:r w:rsidRPr="00BB6434">
        <w:rPr>
          <w:rStyle w:val="Emphasis"/>
          <w:b/>
          <w:bCs/>
          <w:sz w:val="28"/>
          <w:szCs w:val="28"/>
        </w:rPr>
        <w:lastRenderedPageBreak/>
        <w:br/>
      </w:r>
    </w:p>
    <w:p w14:paraId="6FC3DAC2" w14:textId="238ECCFD" w:rsidR="00BB6434" w:rsidRDefault="00BB6434" w:rsidP="0009058C">
      <w:pPr>
        <w:pStyle w:val="ListParagraph"/>
        <w:numPr>
          <w:ilvl w:val="0"/>
          <w:numId w:val="8"/>
        </w:numPr>
        <w:rPr>
          <w:rStyle w:val="Emphasis"/>
          <w:b/>
          <w:bCs/>
          <w:sz w:val="28"/>
          <w:szCs w:val="28"/>
        </w:rPr>
      </w:pPr>
      <w:r w:rsidRPr="00BB6434">
        <w:rPr>
          <w:rStyle w:val="Emphasis"/>
          <w:b/>
          <w:bCs/>
          <w:sz w:val="28"/>
          <w:szCs w:val="28"/>
        </w:rPr>
        <w:t>Create Note</w:t>
      </w:r>
      <w:r w:rsidR="00F97350">
        <w:rPr>
          <w:rStyle w:val="Emphasis"/>
          <w:b/>
          <w:bCs/>
          <w:sz w:val="28"/>
          <w:szCs w:val="28"/>
        </w:rPr>
        <w:fldChar w:fldCharType="begin"/>
      </w:r>
      <w:r w:rsidR="00F97350">
        <w:instrText xml:space="preserve"> XE "</w:instrText>
      </w:r>
      <w:r w:rsidR="00F97350" w:rsidRPr="008F1A5F">
        <w:rPr>
          <w:rStyle w:val="Emphasis"/>
          <w:b/>
          <w:bCs/>
          <w:sz w:val="28"/>
          <w:szCs w:val="28"/>
        </w:rPr>
        <w:instrText>Create Note</w:instrText>
      </w:r>
      <w:r w:rsidR="00F97350">
        <w:instrText xml:space="preserve">" </w:instrText>
      </w:r>
      <w:r w:rsidR="00F97350">
        <w:rPr>
          <w:rStyle w:val="Emphasis"/>
          <w:b/>
          <w:bCs/>
          <w:sz w:val="28"/>
          <w:szCs w:val="28"/>
        </w:rPr>
        <w:fldChar w:fldCharType="end"/>
      </w:r>
      <w:r>
        <w:rPr>
          <w:rStyle w:val="Emphasis"/>
          <w:b/>
          <w:bCs/>
          <w:sz w:val="28"/>
          <w:szCs w:val="28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44"/>
        <w:gridCol w:w="7026"/>
      </w:tblGrid>
      <w:tr w:rsidR="00BB6434" w14:paraId="374F3379" w14:textId="77777777" w:rsidTr="00D7372D">
        <w:tc>
          <w:tcPr>
            <w:tcW w:w="9765" w:type="dxa"/>
            <w:gridSpan w:val="2"/>
            <w:shd w:val="clear" w:color="auto" w:fill="D9D9D9" w:themeFill="background1" w:themeFillShade="D9"/>
          </w:tcPr>
          <w:p w14:paraId="47AC47E7" w14:textId="129B12DB" w:rsidR="00BB6434" w:rsidRPr="00D7372D" w:rsidRDefault="00BB6434" w:rsidP="00F429A3">
            <w:pPr>
              <w:pStyle w:val="ListParagraph"/>
              <w:ind w:left="0"/>
              <w:jc w:val="center"/>
              <w:rPr>
                <w:rStyle w:val="Emphasis"/>
                <w:b/>
                <w:bCs/>
                <w:sz w:val="28"/>
                <w:szCs w:val="28"/>
              </w:rPr>
            </w:pPr>
            <w:r w:rsidRPr="00D7372D">
              <w:rPr>
                <w:rStyle w:val="Emphasis"/>
                <w:b/>
                <w:bCs/>
                <w:sz w:val="28"/>
                <w:szCs w:val="28"/>
              </w:rPr>
              <w:t>Create note</w:t>
            </w:r>
          </w:p>
        </w:tc>
      </w:tr>
      <w:tr w:rsidR="00BB6434" w14:paraId="53F73019" w14:textId="77777777" w:rsidTr="00F429A3">
        <w:tc>
          <w:tcPr>
            <w:tcW w:w="3357" w:type="dxa"/>
          </w:tcPr>
          <w:p w14:paraId="74767887" w14:textId="77777777" w:rsidR="00BB6434" w:rsidRPr="0009058C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URL</w:t>
            </w:r>
          </w:p>
        </w:tc>
        <w:tc>
          <w:tcPr>
            <w:tcW w:w="6408" w:type="dxa"/>
          </w:tcPr>
          <w:p w14:paraId="7FFACF7F" w14:textId="7EA61432" w:rsidR="00BB6434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8"/>
                <w:szCs w:val="28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/note</w:t>
            </w:r>
            <w:r w:rsidR="0006248D">
              <w:rPr>
                <w:rStyle w:val="Emphasis"/>
                <w:b/>
                <w:bCs/>
                <w:sz w:val="22"/>
                <w:szCs w:val="22"/>
              </w:rPr>
              <w:t>/create</w:t>
            </w:r>
          </w:p>
        </w:tc>
      </w:tr>
      <w:tr w:rsidR="00BB6434" w14:paraId="1CA1C7C7" w14:textId="77777777" w:rsidTr="00F429A3">
        <w:tc>
          <w:tcPr>
            <w:tcW w:w="3357" w:type="dxa"/>
          </w:tcPr>
          <w:p w14:paraId="4CFD1DC0" w14:textId="77777777" w:rsidR="00BB6434" w:rsidRPr="0009058C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Request parameter</w:t>
            </w:r>
          </w:p>
        </w:tc>
        <w:tc>
          <w:tcPr>
            <w:tcW w:w="6408" w:type="dxa"/>
          </w:tcPr>
          <w:p w14:paraId="256B3375" w14:textId="236289E2" w:rsidR="00BB6434" w:rsidRDefault="0006248D" w:rsidP="00F429A3">
            <w:pPr>
              <w:pStyle w:val="ListParagraph"/>
              <w:ind w:left="0"/>
              <w:rPr>
                <w:rStyle w:val="Emphasis"/>
                <w:b/>
                <w:bCs/>
                <w:sz w:val="28"/>
                <w:szCs w:val="28"/>
              </w:rPr>
            </w:pPr>
            <w:r>
              <w:rPr>
                <w:rStyle w:val="Emphasis"/>
                <w:b/>
                <w:bCs/>
                <w:sz w:val="28"/>
                <w:szCs w:val="28"/>
              </w:rPr>
              <w:t>-</w:t>
            </w:r>
          </w:p>
        </w:tc>
      </w:tr>
      <w:tr w:rsidR="00BB6434" w14:paraId="083E0F29" w14:textId="77777777" w:rsidTr="00F429A3">
        <w:tc>
          <w:tcPr>
            <w:tcW w:w="3357" w:type="dxa"/>
          </w:tcPr>
          <w:p w14:paraId="358F11C1" w14:textId="4FD858DB" w:rsidR="00BB6434" w:rsidRPr="0009058C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Request method</w:t>
            </w:r>
          </w:p>
        </w:tc>
        <w:tc>
          <w:tcPr>
            <w:tcW w:w="6408" w:type="dxa"/>
          </w:tcPr>
          <w:p w14:paraId="4CA8F14E" w14:textId="09C83304" w:rsidR="00BB6434" w:rsidRPr="00BB6434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POST</w:t>
            </w:r>
          </w:p>
        </w:tc>
      </w:tr>
      <w:tr w:rsidR="00BB6434" w14:paraId="119F2F7C" w14:textId="77777777" w:rsidTr="00F429A3">
        <w:tc>
          <w:tcPr>
            <w:tcW w:w="3357" w:type="dxa"/>
          </w:tcPr>
          <w:p w14:paraId="0579E095" w14:textId="77777777" w:rsidR="00BB6434" w:rsidRPr="0009058C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Request body</w:t>
            </w:r>
          </w:p>
        </w:tc>
        <w:tc>
          <w:tcPr>
            <w:tcW w:w="6408" w:type="dxa"/>
          </w:tcPr>
          <w:p w14:paraId="28FDA9F8" w14:textId="77777777" w:rsidR="0006248D" w:rsidRPr="0006248D" w:rsidRDefault="0006248D" w:rsidP="0006248D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{</w:t>
            </w:r>
          </w:p>
          <w:p w14:paraId="266E4FAF" w14:textId="77777777" w:rsidR="0006248D" w:rsidRPr="0006248D" w:rsidRDefault="0006248D" w:rsidP="0006248D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</w:t>
            </w:r>
            <w:proofErr w:type="spellStart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title":"My</w:t>
            </w:r>
            <w:proofErr w:type="spell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saturday</w:t>
            </w:r>
            <w:proofErr w:type="spell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note",</w:t>
            </w:r>
          </w:p>
          <w:p w14:paraId="70F3B614" w14:textId="77777777" w:rsidR="0006248D" w:rsidRPr="0006248D" w:rsidRDefault="0006248D" w:rsidP="0006248D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</w:t>
            </w:r>
            <w:proofErr w:type="gramStart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note</w:t>
            </w:r>
            <w:proofErr w:type="gram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_text":"4 Assignment still pending"</w:t>
            </w:r>
          </w:p>
          <w:p w14:paraId="2FA96BF4" w14:textId="509CFE5F" w:rsidR="00BB6434" w:rsidRDefault="0006248D" w:rsidP="0006248D">
            <w:pPr>
              <w:pStyle w:val="ListParagraph"/>
              <w:ind w:left="490" w:hanging="490"/>
              <w:rPr>
                <w:rStyle w:val="Emphasis"/>
                <w:b/>
                <w:bCs/>
                <w:sz w:val="28"/>
                <w:szCs w:val="28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}</w:t>
            </w:r>
          </w:p>
        </w:tc>
      </w:tr>
      <w:tr w:rsidR="00BB6434" w14:paraId="1C3388D1" w14:textId="77777777" w:rsidTr="00F429A3">
        <w:tc>
          <w:tcPr>
            <w:tcW w:w="3357" w:type="dxa"/>
          </w:tcPr>
          <w:p w14:paraId="22ED523C" w14:textId="77777777" w:rsidR="00BB6434" w:rsidRPr="0009058C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Response body</w:t>
            </w:r>
          </w:p>
        </w:tc>
        <w:tc>
          <w:tcPr>
            <w:tcW w:w="6408" w:type="dxa"/>
          </w:tcPr>
          <w:p w14:paraId="01E30946" w14:textId="77777777" w:rsidR="0006248D" w:rsidRPr="0006248D" w:rsidRDefault="0006248D" w:rsidP="0006248D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{</w:t>
            </w:r>
          </w:p>
          <w:p w14:paraId="7DE78603" w14:textId="77777777" w:rsidR="0006248D" w:rsidRPr="0006248D" w:rsidRDefault="0006248D" w:rsidP="0006248D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</w:t>
            </w:r>
            <w:proofErr w:type="spellStart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isSuccess</w:t>
            </w:r>
            <w:proofErr w:type="spell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true,</w:t>
            </w:r>
          </w:p>
          <w:p w14:paraId="360D1B27" w14:textId="77777777" w:rsidR="0006248D" w:rsidRPr="0006248D" w:rsidRDefault="0006248D" w:rsidP="0006248D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</w:t>
            </w:r>
            <w:proofErr w:type="spellStart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responseData</w:t>
            </w:r>
            <w:proofErr w:type="spell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[</w:t>
            </w:r>
          </w:p>
          <w:p w14:paraId="2FD76D87" w14:textId="77777777" w:rsidR="0006248D" w:rsidRPr="0006248D" w:rsidRDefault="0006248D" w:rsidP="0006248D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{</w:t>
            </w:r>
          </w:p>
          <w:p w14:paraId="76919D05" w14:textId="77777777" w:rsidR="0006248D" w:rsidRPr="0006248D" w:rsidRDefault="0006248D" w:rsidP="0006248D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"id": 4,</w:t>
            </w:r>
          </w:p>
          <w:p w14:paraId="4B41C5DF" w14:textId="77777777" w:rsidR="0006248D" w:rsidRPr="0006248D" w:rsidRDefault="0006248D" w:rsidP="0006248D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"title": "My </w:t>
            </w:r>
            <w:proofErr w:type="spellStart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saturday</w:t>
            </w:r>
            <w:proofErr w:type="spell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note",</w:t>
            </w:r>
          </w:p>
          <w:p w14:paraId="3550DBFF" w14:textId="77777777" w:rsidR="0006248D" w:rsidRPr="0006248D" w:rsidRDefault="0006248D" w:rsidP="0006248D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</w:t>
            </w:r>
            <w:proofErr w:type="spellStart"/>
            <w:proofErr w:type="gramStart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note</w:t>
            </w:r>
            <w:proofErr w:type="gram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_text</w:t>
            </w:r>
            <w:proofErr w:type="spell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"4 Assignment still pending",</w:t>
            </w:r>
          </w:p>
          <w:p w14:paraId="7A149342" w14:textId="77777777" w:rsidR="0006248D" w:rsidRPr="0006248D" w:rsidRDefault="0006248D" w:rsidP="0006248D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</w:t>
            </w:r>
            <w:proofErr w:type="spellStart"/>
            <w:proofErr w:type="gramStart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created</w:t>
            </w:r>
            <w:proofErr w:type="gram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_at</w:t>
            </w:r>
            <w:proofErr w:type="spell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"2024-03-22T01:51:14.000Z",</w:t>
            </w:r>
          </w:p>
          <w:p w14:paraId="02625214" w14:textId="77777777" w:rsidR="0006248D" w:rsidRPr="0006248D" w:rsidRDefault="0006248D" w:rsidP="0006248D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</w:t>
            </w:r>
            <w:proofErr w:type="spellStart"/>
            <w:proofErr w:type="gramStart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updated</w:t>
            </w:r>
            <w:proofErr w:type="gram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_at</w:t>
            </w:r>
            <w:proofErr w:type="spell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"2024-03-22T01:51:14.000Z"</w:t>
            </w:r>
          </w:p>
          <w:p w14:paraId="10F36990" w14:textId="77777777" w:rsidR="0006248D" w:rsidRPr="0006248D" w:rsidRDefault="0006248D" w:rsidP="0006248D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}</w:t>
            </w:r>
          </w:p>
          <w:p w14:paraId="652577CE" w14:textId="77777777" w:rsidR="0006248D" w:rsidRPr="0006248D" w:rsidRDefault="0006248D" w:rsidP="0006248D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],</w:t>
            </w:r>
          </w:p>
          <w:p w14:paraId="6971F70B" w14:textId="77777777" w:rsidR="0006248D" w:rsidRPr="0006248D" w:rsidRDefault="0006248D" w:rsidP="0006248D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"message": "Note created successfully."</w:t>
            </w:r>
          </w:p>
          <w:p w14:paraId="37E30B41" w14:textId="541F5FB3" w:rsidR="00BB6434" w:rsidRPr="0009058C" w:rsidRDefault="0006248D" w:rsidP="0006248D">
            <w:pPr>
              <w:pStyle w:val="ListParagraph"/>
              <w:ind w:left="0"/>
              <w:rPr>
                <w:rStyle w:val="Emphasis"/>
                <w:rFonts w:ascii="Consolas" w:hAnsi="Consolas"/>
                <w:b/>
                <w:bCs/>
                <w:sz w:val="28"/>
                <w:szCs w:val="28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}</w:t>
            </w:r>
          </w:p>
        </w:tc>
      </w:tr>
      <w:tr w:rsidR="00BB6434" w14:paraId="4A14C6F7" w14:textId="77777777" w:rsidTr="00F429A3">
        <w:tc>
          <w:tcPr>
            <w:tcW w:w="3357" w:type="dxa"/>
          </w:tcPr>
          <w:p w14:paraId="0014895B" w14:textId="77777777" w:rsidR="00BB6434" w:rsidRPr="0009058C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Success test</w:t>
            </w:r>
          </w:p>
        </w:tc>
        <w:tc>
          <w:tcPr>
            <w:tcW w:w="6408" w:type="dxa"/>
          </w:tcPr>
          <w:p w14:paraId="2EE609DA" w14:textId="1EFC57FB" w:rsidR="00BB6434" w:rsidRPr="0009058C" w:rsidRDefault="00902850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902850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drawing>
                <wp:inline distT="0" distB="0" distL="0" distR="0" wp14:anchorId="51C80057" wp14:editId="08A2062F">
                  <wp:extent cx="3915395" cy="1436370"/>
                  <wp:effectExtent l="133350" t="114300" r="142875" b="144780"/>
                  <wp:docPr id="803107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10742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825" cy="1440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434" w14:paraId="56ADA590" w14:textId="77777777" w:rsidTr="00F429A3">
        <w:tc>
          <w:tcPr>
            <w:tcW w:w="3357" w:type="dxa"/>
          </w:tcPr>
          <w:p w14:paraId="1A21BFE2" w14:textId="77777777" w:rsidR="00BB6434" w:rsidRDefault="00BB6434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Fail test</w:t>
            </w:r>
          </w:p>
        </w:tc>
        <w:tc>
          <w:tcPr>
            <w:tcW w:w="6408" w:type="dxa"/>
          </w:tcPr>
          <w:p w14:paraId="1BCB05E3" w14:textId="3C3604E1" w:rsidR="00BB6434" w:rsidRPr="00BB6434" w:rsidRDefault="00902850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902850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drawing>
                <wp:inline distT="0" distB="0" distL="0" distR="0" wp14:anchorId="7F65F337" wp14:editId="7E0A28CE">
                  <wp:extent cx="4037888" cy="1600200"/>
                  <wp:effectExtent l="133350" t="114300" r="153670" b="171450"/>
                  <wp:docPr id="354222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22258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251" cy="160589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EC5C8" w14:textId="270369D7" w:rsidR="00BB6434" w:rsidRDefault="00902850" w:rsidP="00902850">
      <w:pPr>
        <w:pStyle w:val="ListParagraph"/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  <w:r w:rsidR="00BB6434">
        <w:rPr>
          <w:rStyle w:val="Emphasis"/>
          <w:b/>
          <w:bCs/>
          <w:sz w:val="28"/>
          <w:szCs w:val="28"/>
        </w:rPr>
        <w:br/>
      </w:r>
    </w:p>
    <w:p w14:paraId="77CDD74C" w14:textId="1E30CABA" w:rsidR="00902850" w:rsidRPr="00BB6434" w:rsidRDefault="00902850" w:rsidP="0009058C">
      <w:pPr>
        <w:pStyle w:val="ListParagraph"/>
        <w:numPr>
          <w:ilvl w:val="0"/>
          <w:numId w:val="8"/>
        </w:numPr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8"/>
          <w:szCs w:val="28"/>
        </w:rPr>
        <w:lastRenderedPageBreak/>
        <w:t>Update note</w:t>
      </w:r>
      <w:r w:rsidR="00F97350">
        <w:rPr>
          <w:rStyle w:val="Emphasis"/>
          <w:b/>
          <w:bCs/>
          <w:sz w:val="28"/>
          <w:szCs w:val="28"/>
        </w:rPr>
        <w:fldChar w:fldCharType="begin"/>
      </w:r>
      <w:r w:rsidR="00F97350">
        <w:instrText xml:space="preserve"> XE "</w:instrText>
      </w:r>
      <w:r w:rsidR="00F97350" w:rsidRPr="008F1A5F">
        <w:rPr>
          <w:rStyle w:val="Emphasis"/>
          <w:b/>
          <w:bCs/>
          <w:sz w:val="28"/>
          <w:szCs w:val="28"/>
        </w:rPr>
        <w:instrText>Update note</w:instrText>
      </w:r>
      <w:r w:rsidR="00F97350">
        <w:instrText xml:space="preserve">" </w:instrText>
      </w:r>
      <w:r w:rsidR="00F97350">
        <w:rPr>
          <w:rStyle w:val="Emphasis"/>
          <w:b/>
          <w:bCs/>
          <w:sz w:val="28"/>
          <w:szCs w:val="28"/>
        </w:rPr>
        <w:fldChar w:fldCharType="end"/>
      </w:r>
      <w:r w:rsidR="00BB6434">
        <w:rPr>
          <w:rStyle w:val="Emphasis"/>
          <w:b/>
          <w:bCs/>
          <w:sz w:val="28"/>
          <w:szCs w:val="28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34"/>
        <w:gridCol w:w="7236"/>
      </w:tblGrid>
      <w:tr w:rsidR="00902850" w14:paraId="0174D5F0" w14:textId="77777777" w:rsidTr="00D7372D">
        <w:tc>
          <w:tcPr>
            <w:tcW w:w="9765" w:type="dxa"/>
            <w:gridSpan w:val="2"/>
            <w:shd w:val="clear" w:color="auto" w:fill="D9D9D9" w:themeFill="background1" w:themeFillShade="D9"/>
          </w:tcPr>
          <w:p w14:paraId="2EC97406" w14:textId="4D34E7C4" w:rsidR="00902850" w:rsidRPr="00D7372D" w:rsidRDefault="00902850" w:rsidP="00F429A3">
            <w:pPr>
              <w:pStyle w:val="ListParagraph"/>
              <w:ind w:left="0"/>
              <w:jc w:val="center"/>
              <w:rPr>
                <w:rStyle w:val="Emphasis"/>
                <w:b/>
                <w:bCs/>
                <w:sz w:val="28"/>
                <w:szCs w:val="28"/>
              </w:rPr>
            </w:pPr>
            <w:r w:rsidRPr="00D7372D">
              <w:rPr>
                <w:rStyle w:val="Emphasis"/>
                <w:b/>
                <w:bCs/>
                <w:sz w:val="28"/>
                <w:szCs w:val="28"/>
              </w:rPr>
              <w:t>Update</w:t>
            </w:r>
            <w:r w:rsidRPr="00D7372D">
              <w:rPr>
                <w:rStyle w:val="Emphasis"/>
                <w:b/>
                <w:bCs/>
                <w:sz w:val="28"/>
                <w:szCs w:val="28"/>
              </w:rPr>
              <w:t xml:space="preserve"> note</w:t>
            </w:r>
          </w:p>
        </w:tc>
      </w:tr>
      <w:tr w:rsidR="00902850" w14:paraId="6FADBD30" w14:textId="77777777" w:rsidTr="00F429A3">
        <w:tc>
          <w:tcPr>
            <w:tcW w:w="3357" w:type="dxa"/>
          </w:tcPr>
          <w:p w14:paraId="7A3FFDCC" w14:textId="77777777" w:rsidR="00902850" w:rsidRPr="0009058C" w:rsidRDefault="00902850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URL</w:t>
            </w:r>
          </w:p>
        </w:tc>
        <w:tc>
          <w:tcPr>
            <w:tcW w:w="6408" w:type="dxa"/>
          </w:tcPr>
          <w:p w14:paraId="03F8825C" w14:textId="391429CD" w:rsidR="00902850" w:rsidRDefault="00902850" w:rsidP="00F429A3">
            <w:pPr>
              <w:pStyle w:val="ListParagraph"/>
              <w:ind w:left="0"/>
              <w:rPr>
                <w:rStyle w:val="Emphasis"/>
                <w:b/>
                <w:bCs/>
                <w:sz w:val="28"/>
                <w:szCs w:val="28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/note</w:t>
            </w:r>
            <w:r>
              <w:rPr>
                <w:rStyle w:val="Emphasis"/>
                <w:b/>
                <w:bCs/>
                <w:sz w:val="22"/>
                <w:szCs w:val="22"/>
              </w:rPr>
              <w:t>/</w:t>
            </w:r>
            <w:r>
              <w:rPr>
                <w:rStyle w:val="Emphasis"/>
                <w:b/>
                <w:bCs/>
                <w:sz w:val="22"/>
                <w:szCs w:val="22"/>
              </w:rPr>
              <w:t>update</w:t>
            </w:r>
          </w:p>
        </w:tc>
      </w:tr>
      <w:tr w:rsidR="00902850" w14:paraId="58178EF1" w14:textId="77777777" w:rsidTr="00F429A3">
        <w:tc>
          <w:tcPr>
            <w:tcW w:w="3357" w:type="dxa"/>
          </w:tcPr>
          <w:p w14:paraId="773FDC5C" w14:textId="77777777" w:rsidR="00902850" w:rsidRPr="0009058C" w:rsidRDefault="00902850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Request parameter</w:t>
            </w:r>
          </w:p>
        </w:tc>
        <w:tc>
          <w:tcPr>
            <w:tcW w:w="6408" w:type="dxa"/>
          </w:tcPr>
          <w:p w14:paraId="67F5B46C" w14:textId="77777777" w:rsidR="00902850" w:rsidRDefault="00902850" w:rsidP="00F429A3">
            <w:pPr>
              <w:pStyle w:val="ListParagraph"/>
              <w:ind w:left="0"/>
              <w:rPr>
                <w:rStyle w:val="Emphasis"/>
                <w:b/>
                <w:bCs/>
                <w:sz w:val="28"/>
                <w:szCs w:val="28"/>
              </w:rPr>
            </w:pPr>
            <w:r>
              <w:rPr>
                <w:rStyle w:val="Emphasis"/>
                <w:b/>
                <w:bCs/>
                <w:sz w:val="28"/>
                <w:szCs w:val="28"/>
              </w:rPr>
              <w:t>-</w:t>
            </w:r>
          </w:p>
        </w:tc>
      </w:tr>
      <w:tr w:rsidR="00902850" w14:paraId="793FD09E" w14:textId="77777777" w:rsidTr="00F429A3">
        <w:tc>
          <w:tcPr>
            <w:tcW w:w="3357" w:type="dxa"/>
          </w:tcPr>
          <w:p w14:paraId="1AD3891F" w14:textId="77777777" w:rsidR="00902850" w:rsidRPr="0009058C" w:rsidRDefault="00902850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Request method</w:t>
            </w:r>
          </w:p>
        </w:tc>
        <w:tc>
          <w:tcPr>
            <w:tcW w:w="6408" w:type="dxa"/>
          </w:tcPr>
          <w:p w14:paraId="40402E5F" w14:textId="65EC5C1E" w:rsidR="00902850" w:rsidRPr="00BB6434" w:rsidRDefault="00902850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PATCH</w:t>
            </w:r>
          </w:p>
        </w:tc>
      </w:tr>
      <w:tr w:rsidR="00902850" w14:paraId="2A1B9D14" w14:textId="77777777" w:rsidTr="00F429A3">
        <w:tc>
          <w:tcPr>
            <w:tcW w:w="3357" w:type="dxa"/>
          </w:tcPr>
          <w:p w14:paraId="203342FF" w14:textId="77777777" w:rsidR="00902850" w:rsidRPr="0009058C" w:rsidRDefault="00902850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Request body</w:t>
            </w:r>
          </w:p>
        </w:tc>
        <w:tc>
          <w:tcPr>
            <w:tcW w:w="6408" w:type="dxa"/>
          </w:tcPr>
          <w:p w14:paraId="0F32831F" w14:textId="77777777" w:rsidR="00902850" w:rsidRPr="00902850" w:rsidRDefault="00902850" w:rsidP="00902850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902850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{</w:t>
            </w:r>
          </w:p>
          <w:p w14:paraId="1FDCFF1A" w14:textId="77777777" w:rsidR="00902850" w:rsidRPr="00902850" w:rsidRDefault="00902850" w:rsidP="00902850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902850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"id":8,</w:t>
            </w:r>
          </w:p>
          <w:p w14:paraId="7C333CD1" w14:textId="77777777" w:rsidR="00902850" w:rsidRPr="00902850" w:rsidRDefault="00902850" w:rsidP="00902850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902850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</w:t>
            </w:r>
            <w:proofErr w:type="spellStart"/>
            <w:r w:rsidRPr="00902850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title":"title</w:t>
            </w:r>
            <w:proofErr w:type="spellEnd"/>
            <w:r w:rsidRPr="00902850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1 update 4",</w:t>
            </w:r>
          </w:p>
          <w:p w14:paraId="54B11CDA" w14:textId="77777777" w:rsidR="00902850" w:rsidRPr="00902850" w:rsidRDefault="00902850" w:rsidP="00902850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902850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</w:t>
            </w:r>
            <w:proofErr w:type="spellStart"/>
            <w:proofErr w:type="gramStart"/>
            <w:r w:rsidRPr="00902850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note</w:t>
            </w:r>
            <w:proofErr w:type="gramEnd"/>
            <w:r w:rsidRPr="00902850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_text":"note</w:t>
            </w:r>
            <w:proofErr w:type="spellEnd"/>
            <w:r w:rsidRPr="00902850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text it is updated"</w:t>
            </w:r>
          </w:p>
          <w:p w14:paraId="58BB7245" w14:textId="29ACCC03" w:rsidR="00902850" w:rsidRDefault="00902850" w:rsidP="00902850">
            <w:pPr>
              <w:pStyle w:val="ListParagraph"/>
              <w:ind w:left="490" w:hanging="490"/>
              <w:rPr>
                <w:rStyle w:val="Emphasis"/>
                <w:b/>
                <w:bCs/>
                <w:sz w:val="28"/>
                <w:szCs w:val="28"/>
              </w:rPr>
            </w:pPr>
            <w:r w:rsidRPr="00902850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}</w:t>
            </w:r>
          </w:p>
        </w:tc>
      </w:tr>
      <w:tr w:rsidR="00902850" w14:paraId="30C040F4" w14:textId="77777777" w:rsidTr="00F429A3">
        <w:tc>
          <w:tcPr>
            <w:tcW w:w="3357" w:type="dxa"/>
          </w:tcPr>
          <w:p w14:paraId="0065E435" w14:textId="77777777" w:rsidR="00902850" w:rsidRPr="0009058C" w:rsidRDefault="00902850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Response body</w:t>
            </w:r>
          </w:p>
        </w:tc>
        <w:tc>
          <w:tcPr>
            <w:tcW w:w="6408" w:type="dxa"/>
          </w:tcPr>
          <w:p w14:paraId="5FF073DC" w14:textId="77777777" w:rsidR="00902850" w:rsidRPr="0006248D" w:rsidRDefault="00902850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{</w:t>
            </w:r>
          </w:p>
          <w:p w14:paraId="26999804" w14:textId="77777777" w:rsidR="00902850" w:rsidRPr="0006248D" w:rsidRDefault="00902850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</w:t>
            </w:r>
            <w:proofErr w:type="spellStart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isSuccess</w:t>
            </w:r>
            <w:proofErr w:type="spell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true,</w:t>
            </w:r>
          </w:p>
          <w:p w14:paraId="6D699230" w14:textId="77777777" w:rsidR="00902850" w:rsidRPr="0006248D" w:rsidRDefault="00902850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</w:t>
            </w:r>
            <w:proofErr w:type="spellStart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responseData</w:t>
            </w:r>
            <w:proofErr w:type="spell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[</w:t>
            </w:r>
          </w:p>
          <w:p w14:paraId="061A393F" w14:textId="77777777" w:rsidR="00902850" w:rsidRPr="0006248D" w:rsidRDefault="00902850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{</w:t>
            </w:r>
          </w:p>
          <w:p w14:paraId="3712D877" w14:textId="77777777" w:rsidR="00902850" w:rsidRPr="0006248D" w:rsidRDefault="00902850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"id": 4,</w:t>
            </w:r>
          </w:p>
          <w:p w14:paraId="69071802" w14:textId="77777777" w:rsidR="00902850" w:rsidRPr="0006248D" w:rsidRDefault="00902850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"title": "My </w:t>
            </w:r>
            <w:proofErr w:type="spellStart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saturday</w:t>
            </w:r>
            <w:proofErr w:type="spell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note",</w:t>
            </w:r>
          </w:p>
          <w:p w14:paraId="5030E934" w14:textId="77777777" w:rsidR="00902850" w:rsidRPr="0006248D" w:rsidRDefault="00902850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</w:t>
            </w:r>
            <w:proofErr w:type="spellStart"/>
            <w:proofErr w:type="gramStart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note</w:t>
            </w:r>
            <w:proofErr w:type="gram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_text</w:t>
            </w:r>
            <w:proofErr w:type="spell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"4 Assignment still pending",</w:t>
            </w:r>
          </w:p>
          <w:p w14:paraId="7F6F5FFB" w14:textId="77777777" w:rsidR="00902850" w:rsidRPr="0006248D" w:rsidRDefault="00902850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</w:t>
            </w:r>
            <w:proofErr w:type="spellStart"/>
            <w:proofErr w:type="gramStart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created</w:t>
            </w:r>
            <w:proofErr w:type="gram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_at</w:t>
            </w:r>
            <w:proofErr w:type="spell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"2024-03-22T01:51:14.000Z",</w:t>
            </w:r>
          </w:p>
          <w:p w14:paraId="6EC21631" w14:textId="77777777" w:rsidR="00902850" w:rsidRPr="0006248D" w:rsidRDefault="00902850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  "</w:t>
            </w:r>
            <w:proofErr w:type="spellStart"/>
            <w:proofErr w:type="gramStart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updated</w:t>
            </w:r>
            <w:proofErr w:type="gram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_at</w:t>
            </w:r>
            <w:proofErr w:type="spellEnd"/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"2024-03-22T01:51:14.000Z"</w:t>
            </w:r>
          </w:p>
          <w:p w14:paraId="26DA594D" w14:textId="77777777" w:rsidR="00902850" w:rsidRPr="0006248D" w:rsidRDefault="00902850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  }</w:t>
            </w:r>
          </w:p>
          <w:p w14:paraId="21A0B06C" w14:textId="77777777" w:rsidR="00902850" w:rsidRPr="0006248D" w:rsidRDefault="00902850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],</w:t>
            </w:r>
          </w:p>
          <w:p w14:paraId="2C9CE3B8" w14:textId="77777777" w:rsidR="00902850" w:rsidRPr="0006248D" w:rsidRDefault="00902850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"message": "Note created successfully."</w:t>
            </w:r>
          </w:p>
          <w:p w14:paraId="19D8E46F" w14:textId="77777777" w:rsidR="00902850" w:rsidRPr="0009058C" w:rsidRDefault="00902850" w:rsidP="00F429A3">
            <w:pPr>
              <w:pStyle w:val="ListParagraph"/>
              <w:ind w:left="0"/>
              <w:rPr>
                <w:rStyle w:val="Emphasis"/>
                <w:rFonts w:ascii="Consolas" w:hAnsi="Consolas"/>
                <w:b/>
                <w:bCs/>
                <w:sz w:val="28"/>
                <w:szCs w:val="28"/>
              </w:rPr>
            </w:pPr>
            <w:r w:rsidRPr="0006248D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}</w:t>
            </w:r>
          </w:p>
        </w:tc>
      </w:tr>
      <w:tr w:rsidR="00902850" w14:paraId="75AA0342" w14:textId="77777777" w:rsidTr="00F429A3">
        <w:tc>
          <w:tcPr>
            <w:tcW w:w="3357" w:type="dxa"/>
          </w:tcPr>
          <w:p w14:paraId="5A88A72E" w14:textId="77777777" w:rsidR="00902850" w:rsidRPr="0009058C" w:rsidRDefault="00902850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Success test</w:t>
            </w:r>
          </w:p>
        </w:tc>
        <w:tc>
          <w:tcPr>
            <w:tcW w:w="6408" w:type="dxa"/>
          </w:tcPr>
          <w:p w14:paraId="4782880C" w14:textId="1F88F441" w:rsidR="00902850" w:rsidRPr="0009058C" w:rsidRDefault="00784C99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784C99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drawing>
                <wp:inline distT="0" distB="0" distL="0" distR="0" wp14:anchorId="640F1A08" wp14:editId="68A0A617">
                  <wp:extent cx="4178300" cy="1441900"/>
                  <wp:effectExtent l="133350" t="114300" r="146050" b="139700"/>
                  <wp:docPr id="14564590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45906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57" cy="144630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850" w14:paraId="341A9CFE" w14:textId="77777777" w:rsidTr="00F429A3">
        <w:tc>
          <w:tcPr>
            <w:tcW w:w="3357" w:type="dxa"/>
          </w:tcPr>
          <w:p w14:paraId="164BDF15" w14:textId="77777777" w:rsidR="00902850" w:rsidRDefault="00902850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Fail test</w:t>
            </w:r>
          </w:p>
        </w:tc>
        <w:tc>
          <w:tcPr>
            <w:tcW w:w="6408" w:type="dxa"/>
          </w:tcPr>
          <w:p w14:paraId="77B9F5E0" w14:textId="380B73E2" w:rsidR="00902850" w:rsidRPr="00BB6434" w:rsidRDefault="00784C99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784C99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drawing>
                <wp:inline distT="0" distB="0" distL="0" distR="0" wp14:anchorId="2A69768D" wp14:editId="210E396A">
                  <wp:extent cx="4085224" cy="1543685"/>
                  <wp:effectExtent l="133350" t="114300" r="144145" b="151765"/>
                  <wp:docPr id="19084589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45899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458" cy="154755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4FFAC" w14:textId="5356116E" w:rsidR="0009058C" w:rsidRDefault="00784C99" w:rsidP="00784C99">
      <w:pPr>
        <w:pStyle w:val="ListParagraph"/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  <w:r>
        <w:rPr>
          <w:rStyle w:val="Emphasis"/>
          <w:b/>
          <w:bCs/>
          <w:sz w:val="28"/>
          <w:szCs w:val="28"/>
        </w:rPr>
        <w:br/>
      </w:r>
    </w:p>
    <w:p w14:paraId="7A9C6CAA" w14:textId="68C109B5" w:rsidR="00784C99" w:rsidRPr="00BB6434" w:rsidRDefault="00784C99" w:rsidP="0009058C">
      <w:pPr>
        <w:pStyle w:val="ListParagraph"/>
        <w:numPr>
          <w:ilvl w:val="0"/>
          <w:numId w:val="8"/>
        </w:numPr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8"/>
          <w:szCs w:val="28"/>
        </w:rPr>
        <w:lastRenderedPageBreak/>
        <w:t>Delete note</w:t>
      </w:r>
      <w:r w:rsidR="00F97350">
        <w:rPr>
          <w:rStyle w:val="Emphasis"/>
          <w:b/>
          <w:bCs/>
          <w:sz w:val="28"/>
          <w:szCs w:val="28"/>
        </w:rPr>
        <w:fldChar w:fldCharType="begin"/>
      </w:r>
      <w:r w:rsidR="00F97350">
        <w:instrText xml:space="preserve"> XE "</w:instrText>
      </w:r>
      <w:r w:rsidR="00F97350" w:rsidRPr="008F1A5F">
        <w:rPr>
          <w:rStyle w:val="Emphasis"/>
          <w:b/>
          <w:bCs/>
          <w:sz w:val="28"/>
          <w:szCs w:val="28"/>
        </w:rPr>
        <w:instrText>Delete note</w:instrText>
      </w:r>
      <w:r w:rsidR="00F97350">
        <w:instrText xml:space="preserve">" </w:instrText>
      </w:r>
      <w:r w:rsidR="00F97350">
        <w:rPr>
          <w:rStyle w:val="Emphasis"/>
          <w:b/>
          <w:bCs/>
          <w:sz w:val="28"/>
          <w:szCs w:val="28"/>
        </w:rPr>
        <w:fldChar w:fldCharType="end"/>
      </w:r>
      <w:r>
        <w:rPr>
          <w:rStyle w:val="Emphasis"/>
          <w:b/>
          <w:bCs/>
          <w:sz w:val="28"/>
          <w:szCs w:val="28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24"/>
        <w:gridCol w:w="7146"/>
      </w:tblGrid>
      <w:tr w:rsidR="00784C99" w14:paraId="001F0D9B" w14:textId="77777777" w:rsidTr="00D7372D">
        <w:tc>
          <w:tcPr>
            <w:tcW w:w="9765" w:type="dxa"/>
            <w:gridSpan w:val="2"/>
            <w:shd w:val="clear" w:color="auto" w:fill="D9D9D9" w:themeFill="background1" w:themeFillShade="D9"/>
          </w:tcPr>
          <w:p w14:paraId="5E01A4E0" w14:textId="382CF27B" w:rsidR="00784C99" w:rsidRPr="00D7372D" w:rsidRDefault="00784C99" w:rsidP="00F429A3">
            <w:pPr>
              <w:pStyle w:val="ListParagraph"/>
              <w:ind w:left="0"/>
              <w:jc w:val="center"/>
              <w:rPr>
                <w:rStyle w:val="Emphasis"/>
                <w:b/>
                <w:bCs/>
                <w:sz w:val="28"/>
                <w:szCs w:val="28"/>
              </w:rPr>
            </w:pPr>
            <w:r w:rsidRPr="00D7372D">
              <w:rPr>
                <w:rStyle w:val="Emphasis"/>
                <w:b/>
                <w:bCs/>
                <w:sz w:val="28"/>
                <w:szCs w:val="28"/>
              </w:rPr>
              <w:t>Delete</w:t>
            </w:r>
            <w:r w:rsidRPr="00D7372D">
              <w:rPr>
                <w:rStyle w:val="Emphasis"/>
                <w:b/>
                <w:bCs/>
                <w:sz w:val="28"/>
                <w:szCs w:val="28"/>
              </w:rPr>
              <w:t xml:space="preserve"> note</w:t>
            </w:r>
          </w:p>
        </w:tc>
      </w:tr>
      <w:tr w:rsidR="00784C99" w14:paraId="75BC64FD" w14:textId="77777777" w:rsidTr="00F429A3">
        <w:tc>
          <w:tcPr>
            <w:tcW w:w="3357" w:type="dxa"/>
          </w:tcPr>
          <w:p w14:paraId="425999D2" w14:textId="77777777" w:rsidR="00784C99" w:rsidRPr="0009058C" w:rsidRDefault="00784C99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URL</w:t>
            </w:r>
          </w:p>
        </w:tc>
        <w:tc>
          <w:tcPr>
            <w:tcW w:w="6408" w:type="dxa"/>
          </w:tcPr>
          <w:p w14:paraId="026EF512" w14:textId="6C41498B" w:rsidR="00784C99" w:rsidRDefault="00784C99" w:rsidP="00F429A3">
            <w:pPr>
              <w:pStyle w:val="ListParagraph"/>
              <w:ind w:left="0"/>
              <w:rPr>
                <w:rStyle w:val="Emphasis"/>
                <w:b/>
                <w:bCs/>
                <w:sz w:val="28"/>
                <w:szCs w:val="28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/note</w:t>
            </w:r>
            <w:r>
              <w:rPr>
                <w:rStyle w:val="Emphasis"/>
                <w:b/>
                <w:bCs/>
                <w:sz w:val="22"/>
                <w:szCs w:val="22"/>
              </w:rPr>
              <w:t>/</w:t>
            </w:r>
            <w:r>
              <w:rPr>
                <w:rStyle w:val="Emphasis"/>
                <w:b/>
                <w:bCs/>
                <w:sz w:val="22"/>
                <w:szCs w:val="22"/>
              </w:rPr>
              <w:t>delete/2</w:t>
            </w:r>
          </w:p>
        </w:tc>
      </w:tr>
      <w:tr w:rsidR="00784C99" w14:paraId="16086181" w14:textId="77777777" w:rsidTr="00F429A3">
        <w:tc>
          <w:tcPr>
            <w:tcW w:w="3357" w:type="dxa"/>
          </w:tcPr>
          <w:p w14:paraId="577B399E" w14:textId="77777777" w:rsidR="00784C99" w:rsidRPr="0009058C" w:rsidRDefault="00784C99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Request parameter</w:t>
            </w:r>
          </w:p>
        </w:tc>
        <w:tc>
          <w:tcPr>
            <w:tcW w:w="6408" w:type="dxa"/>
          </w:tcPr>
          <w:p w14:paraId="2D5E4EF9" w14:textId="4E84205A" w:rsidR="00784C99" w:rsidRPr="00784C99" w:rsidRDefault="00784C99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784C99">
              <w:rPr>
                <w:rStyle w:val="Emphasis"/>
                <w:b/>
                <w:bCs/>
                <w:sz w:val="22"/>
                <w:szCs w:val="22"/>
              </w:rPr>
              <w:t>Note id</w:t>
            </w:r>
          </w:p>
        </w:tc>
      </w:tr>
      <w:tr w:rsidR="00784C99" w14:paraId="6BB259BF" w14:textId="77777777" w:rsidTr="00F429A3">
        <w:tc>
          <w:tcPr>
            <w:tcW w:w="3357" w:type="dxa"/>
          </w:tcPr>
          <w:p w14:paraId="5A914A6F" w14:textId="77777777" w:rsidR="00784C99" w:rsidRPr="0009058C" w:rsidRDefault="00784C99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Request method</w:t>
            </w:r>
          </w:p>
        </w:tc>
        <w:tc>
          <w:tcPr>
            <w:tcW w:w="6408" w:type="dxa"/>
          </w:tcPr>
          <w:p w14:paraId="12E1637C" w14:textId="5481CCE8" w:rsidR="00784C99" w:rsidRPr="00BB6434" w:rsidRDefault="00784C99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DELETE</w:t>
            </w:r>
          </w:p>
        </w:tc>
      </w:tr>
      <w:tr w:rsidR="00784C99" w14:paraId="0998287D" w14:textId="77777777" w:rsidTr="00F429A3">
        <w:tc>
          <w:tcPr>
            <w:tcW w:w="3357" w:type="dxa"/>
          </w:tcPr>
          <w:p w14:paraId="3429DC17" w14:textId="77777777" w:rsidR="00784C99" w:rsidRPr="0009058C" w:rsidRDefault="00784C99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Request body</w:t>
            </w:r>
          </w:p>
        </w:tc>
        <w:tc>
          <w:tcPr>
            <w:tcW w:w="6408" w:type="dxa"/>
          </w:tcPr>
          <w:p w14:paraId="12D4D265" w14:textId="253937F7" w:rsidR="00784C99" w:rsidRDefault="00784C99" w:rsidP="00F429A3">
            <w:pPr>
              <w:pStyle w:val="ListParagraph"/>
              <w:ind w:left="490" w:hanging="490"/>
              <w:rPr>
                <w:rStyle w:val="Emphasis"/>
                <w:b/>
                <w:bCs/>
                <w:sz w:val="28"/>
                <w:szCs w:val="28"/>
              </w:rPr>
            </w:pPr>
            <w:r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-</w:t>
            </w:r>
          </w:p>
        </w:tc>
      </w:tr>
      <w:tr w:rsidR="00784C99" w14:paraId="1250AC0D" w14:textId="77777777" w:rsidTr="00F429A3">
        <w:tc>
          <w:tcPr>
            <w:tcW w:w="3357" w:type="dxa"/>
          </w:tcPr>
          <w:p w14:paraId="2D55F4F0" w14:textId="77777777" w:rsidR="00784C99" w:rsidRPr="0009058C" w:rsidRDefault="00784C99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 w:rsidRPr="0009058C">
              <w:rPr>
                <w:rStyle w:val="Emphasis"/>
                <w:b/>
                <w:bCs/>
                <w:sz w:val="22"/>
                <w:szCs w:val="22"/>
              </w:rPr>
              <w:t>Response body</w:t>
            </w:r>
          </w:p>
        </w:tc>
        <w:tc>
          <w:tcPr>
            <w:tcW w:w="6408" w:type="dxa"/>
          </w:tcPr>
          <w:p w14:paraId="1D23EC0D" w14:textId="77777777" w:rsidR="00784C99" w:rsidRPr="00784C99" w:rsidRDefault="00784C99" w:rsidP="00784C99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784C99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{</w:t>
            </w:r>
          </w:p>
          <w:p w14:paraId="06237FCD" w14:textId="77777777" w:rsidR="00784C99" w:rsidRPr="00784C99" w:rsidRDefault="00784C99" w:rsidP="00784C99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784C99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</w:t>
            </w:r>
            <w:proofErr w:type="spellStart"/>
            <w:r w:rsidRPr="00784C99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isSuccess</w:t>
            </w:r>
            <w:proofErr w:type="spellEnd"/>
            <w:r w:rsidRPr="00784C99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": true,</w:t>
            </w:r>
          </w:p>
          <w:p w14:paraId="1AEA7D1E" w14:textId="77777777" w:rsidR="00784C99" w:rsidRPr="00784C99" w:rsidRDefault="00784C99" w:rsidP="00784C99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784C99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 xml:space="preserve">  "message": "Note 3 deleted."</w:t>
            </w:r>
          </w:p>
          <w:p w14:paraId="0ACDC023" w14:textId="30CEB0BB" w:rsidR="00784C99" w:rsidRPr="0009058C" w:rsidRDefault="00784C99" w:rsidP="00784C99">
            <w:pPr>
              <w:pStyle w:val="ListParagraph"/>
              <w:ind w:left="0"/>
              <w:rPr>
                <w:rStyle w:val="Emphasis"/>
                <w:rFonts w:ascii="Consolas" w:hAnsi="Consolas"/>
                <w:b/>
                <w:bCs/>
                <w:sz w:val="28"/>
                <w:szCs w:val="28"/>
              </w:rPr>
            </w:pPr>
            <w:r w:rsidRPr="00784C99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t>}</w:t>
            </w:r>
          </w:p>
        </w:tc>
      </w:tr>
      <w:tr w:rsidR="00784C99" w14:paraId="58E84DEE" w14:textId="77777777" w:rsidTr="00F429A3">
        <w:tc>
          <w:tcPr>
            <w:tcW w:w="3357" w:type="dxa"/>
          </w:tcPr>
          <w:p w14:paraId="3BE51E14" w14:textId="77777777" w:rsidR="00784C99" w:rsidRPr="0009058C" w:rsidRDefault="00784C99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Success test</w:t>
            </w:r>
          </w:p>
        </w:tc>
        <w:tc>
          <w:tcPr>
            <w:tcW w:w="6408" w:type="dxa"/>
          </w:tcPr>
          <w:p w14:paraId="5FBFB74F" w14:textId="3BED12B5" w:rsidR="00784C99" w:rsidRPr="0009058C" w:rsidRDefault="00784C99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784C99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drawing>
                <wp:inline distT="0" distB="0" distL="0" distR="0" wp14:anchorId="10F37EE0" wp14:editId="6E158F19">
                  <wp:extent cx="4120368" cy="1127760"/>
                  <wp:effectExtent l="133350" t="114300" r="147320" b="167640"/>
                  <wp:docPr id="707253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25344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129" cy="113481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C99" w14:paraId="394BB25E" w14:textId="77777777" w:rsidTr="00F429A3">
        <w:tc>
          <w:tcPr>
            <w:tcW w:w="3357" w:type="dxa"/>
          </w:tcPr>
          <w:p w14:paraId="63028371" w14:textId="766C333F" w:rsidR="00784C99" w:rsidRDefault="00784C99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Fail test</w:t>
            </w:r>
            <w:r>
              <w:rPr>
                <w:rStyle w:val="Emphasis"/>
                <w:b/>
                <w:bCs/>
                <w:sz w:val="22"/>
                <w:szCs w:val="22"/>
              </w:rPr>
              <w:t xml:space="preserve"> 1</w:t>
            </w:r>
          </w:p>
        </w:tc>
        <w:tc>
          <w:tcPr>
            <w:tcW w:w="6408" w:type="dxa"/>
          </w:tcPr>
          <w:p w14:paraId="72797A09" w14:textId="038425D1" w:rsidR="00784C99" w:rsidRPr="00BB6434" w:rsidRDefault="00784C99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784C99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drawing>
                <wp:inline distT="0" distB="0" distL="0" distR="0" wp14:anchorId="7FAB74F9" wp14:editId="00694672">
                  <wp:extent cx="4076700" cy="978785"/>
                  <wp:effectExtent l="114300" t="114300" r="152400" b="145415"/>
                  <wp:docPr id="1733785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78580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366" cy="98806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C99" w14:paraId="10D224F3" w14:textId="77777777" w:rsidTr="00F429A3">
        <w:tc>
          <w:tcPr>
            <w:tcW w:w="3357" w:type="dxa"/>
          </w:tcPr>
          <w:p w14:paraId="52E0AB35" w14:textId="50ED5A00" w:rsidR="00784C99" w:rsidRDefault="00784C99" w:rsidP="00F429A3">
            <w:pPr>
              <w:pStyle w:val="ListParagraph"/>
              <w:ind w:left="0"/>
              <w:rPr>
                <w:rStyle w:val="Emphasis"/>
                <w:b/>
                <w:bCs/>
                <w:sz w:val="22"/>
                <w:szCs w:val="22"/>
              </w:rPr>
            </w:pPr>
            <w:r>
              <w:rPr>
                <w:rStyle w:val="Emphasis"/>
                <w:b/>
                <w:bCs/>
                <w:sz w:val="22"/>
                <w:szCs w:val="22"/>
              </w:rPr>
              <w:t>Fail test 2</w:t>
            </w:r>
          </w:p>
        </w:tc>
        <w:tc>
          <w:tcPr>
            <w:tcW w:w="6408" w:type="dxa"/>
          </w:tcPr>
          <w:p w14:paraId="101500F3" w14:textId="335FEABC" w:rsidR="00784C99" w:rsidRPr="00784C99" w:rsidRDefault="00784C99" w:rsidP="00F429A3">
            <w:pPr>
              <w:pStyle w:val="ListParagraph"/>
              <w:ind w:left="490" w:hanging="490"/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</w:pPr>
            <w:r w:rsidRPr="00784C99">
              <w:rPr>
                <w:rStyle w:val="Emphasis"/>
                <w:rFonts w:ascii="Consolas" w:hAnsi="Consolas"/>
                <w:b/>
                <w:bCs/>
                <w:sz w:val="16"/>
                <w:szCs w:val="16"/>
              </w:rPr>
              <w:drawing>
                <wp:inline distT="0" distB="0" distL="0" distR="0" wp14:anchorId="01BD0A76" wp14:editId="0E69EE30">
                  <wp:extent cx="4091365" cy="1596390"/>
                  <wp:effectExtent l="133350" t="114300" r="137795" b="156210"/>
                  <wp:docPr id="9079794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97947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734" cy="159926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30CF5C" w14:textId="4057519D" w:rsidR="00585AEB" w:rsidRDefault="00585AEB" w:rsidP="00EC5B02">
      <w:pPr>
        <w:pStyle w:val="ListParagraph"/>
      </w:pPr>
    </w:p>
    <w:p w14:paraId="70E2C4CE" w14:textId="77777777" w:rsidR="00585AEB" w:rsidRDefault="00585AEB">
      <w:r>
        <w:br w:type="page"/>
      </w:r>
    </w:p>
    <w:p w14:paraId="487127CD" w14:textId="0E02A789" w:rsidR="00585AEB" w:rsidRDefault="00585AEB" w:rsidP="00585AEB">
      <w:pPr>
        <w:pStyle w:val="Heading3"/>
      </w:pPr>
      <w:r>
        <w:lastRenderedPageBreak/>
        <w:t>Special note</w:t>
      </w:r>
      <w:r w:rsidR="00C047EB">
        <w:fldChar w:fldCharType="begin"/>
      </w:r>
      <w:r w:rsidR="00C047EB">
        <w:instrText xml:space="preserve"> XE "</w:instrText>
      </w:r>
      <w:r w:rsidR="00C047EB" w:rsidRPr="004F1B10">
        <w:instrText>Special note</w:instrText>
      </w:r>
      <w:r w:rsidR="00C047EB">
        <w:instrText xml:space="preserve">" </w:instrText>
      </w:r>
      <w:r w:rsidR="00C047EB">
        <w:fldChar w:fldCharType="end"/>
      </w:r>
    </w:p>
    <w:p w14:paraId="7B84C2F5" w14:textId="1E287955" w:rsidR="00585AEB" w:rsidRDefault="00585AEB" w:rsidP="00585AEB">
      <w:r>
        <w:t xml:space="preserve">I have 4.5 years of experience in software development in technology such as .NET, RabbitMQ, Spring boot (started in Dalhousie University course project). Though I did not </w:t>
      </w:r>
      <w:proofErr w:type="gramStart"/>
      <w:r>
        <w:t>touched</w:t>
      </w:r>
      <w:proofErr w:type="gramEnd"/>
      <w:r>
        <w:t xml:space="preserve"> Node.js in </w:t>
      </w:r>
      <w:proofErr w:type="gramStart"/>
      <w:r>
        <w:t>past</w:t>
      </w:r>
      <w:proofErr w:type="gramEnd"/>
      <w:r>
        <w:t xml:space="preserve">, I tried my best to learn it and apply software development concept which I was aware of (for developing application using .Net and Spring boot). I can still develop the </w:t>
      </w:r>
      <w:proofErr w:type="gramStart"/>
      <w:r>
        <w:t>frontend</w:t>
      </w:r>
      <w:proofErr w:type="gramEnd"/>
      <w:r>
        <w:t xml:space="preserve"> part for this application, but due to time constraints and </w:t>
      </w:r>
      <w:proofErr w:type="gramStart"/>
      <w:r>
        <w:t>work load</w:t>
      </w:r>
      <w:proofErr w:type="gramEnd"/>
      <w:r>
        <w:t xml:space="preserve"> of assignment plus project (specially next week), I will not be able to do that. </w:t>
      </w:r>
    </w:p>
    <w:p w14:paraId="138F3DA4" w14:textId="3455D2E7" w:rsidR="00585AEB" w:rsidRPr="00585AEB" w:rsidRDefault="00585AEB" w:rsidP="00585AEB">
      <w:r>
        <w:t xml:space="preserve">Thank you </w:t>
      </w:r>
      <w:proofErr w:type="gramStart"/>
      <w:r>
        <w:t>SHIFTKEY !</w:t>
      </w:r>
      <w:proofErr w:type="gramEnd"/>
    </w:p>
    <w:p w14:paraId="4AB9434A" w14:textId="77777777" w:rsidR="00A81248" w:rsidRPr="003A798E" w:rsidRDefault="00A81248" w:rsidP="00EC5B02">
      <w:pPr>
        <w:pStyle w:val="ListParagraph"/>
      </w:pPr>
    </w:p>
    <w:sectPr w:rsidR="00A81248" w:rsidRPr="003A798E" w:rsidSect="00E83BCD">
      <w:type w:val="continuous"/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62F45" w14:textId="77777777" w:rsidR="00E83BCD" w:rsidRDefault="00E83BCD" w:rsidP="001205A1">
      <w:r>
        <w:separator/>
      </w:r>
    </w:p>
  </w:endnote>
  <w:endnote w:type="continuationSeparator" w:id="0">
    <w:p w14:paraId="0AD05056" w14:textId="77777777" w:rsidR="00E83BCD" w:rsidRDefault="00E83BCD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Content>
      <w:p w14:paraId="14A350C1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074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85DB236" w14:textId="77777777" w:rsidR="001205A1" w:rsidRDefault="001205A1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Content>
      <w:p w14:paraId="6A4F5F9A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66528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1205A1" w14:paraId="0EA78D87" w14:textId="77777777" w:rsidTr="005F4F46">
      <w:tc>
        <w:tcPr>
          <w:tcW w:w="5395" w:type="dxa"/>
        </w:tcPr>
        <w:p w14:paraId="021398A6" w14:textId="3D456A05" w:rsidR="001205A1" w:rsidRPr="001205A1" w:rsidRDefault="00DF5807" w:rsidP="00C66528">
          <w:pPr>
            <w:pStyle w:val="Footer"/>
          </w:pPr>
          <w:r w:rsidRPr="00DF5807">
            <w:rPr>
              <w:color w:val="7F7F7F" w:themeColor="text1" w:themeTint="80"/>
            </w:rPr>
            <w:t>Backend Note Taking App CRUD API</w:t>
          </w:r>
        </w:p>
      </w:tc>
      <w:tc>
        <w:tcPr>
          <w:tcW w:w="5395" w:type="dxa"/>
        </w:tcPr>
        <w:p w14:paraId="44D3DBE4" w14:textId="77777777" w:rsidR="001205A1" w:rsidRPr="001205A1" w:rsidRDefault="001205A1" w:rsidP="001205A1">
          <w:pPr>
            <w:pStyle w:val="Footer"/>
          </w:pPr>
          <w:r w:rsidRPr="001205A1">
            <w:t xml:space="preserve">   </w:t>
          </w:r>
        </w:p>
      </w:tc>
    </w:tr>
  </w:tbl>
  <w:p w14:paraId="4CED3A66" w14:textId="77777777" w:rsidR="001205A1" w:rsidRDefault="00120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600A9" w14:textId="77777777" w:rsidR="00E83BCD" w:rsidRDefault="00E83BCD" w:rsidP="001205A1">
      <w:r>
        <w:separator/>
      </w:r>
    </w:p>
  </w:footnote>
  <w:footnote w:type="continuationSeparator" w:id="0">
    <w:p w14:paraId="6E789EB2" w14:textId="77777777" w:rsidR="00E83BCD" w:rsidRDefault="00E83BCD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E5B84"/>
    <w:multiLevelType w:val="hybridMultilevel"/>
    <w:tmpl w:val="3AE499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F298E"/>
    <w:multiLevelType w:val="hybridMultilevel"/>
    <w:tmpl w:val="138068D2"/>
    <w:lvl w:ilvl="0" w:tplc="BFF80FC4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F3D85"/>
    <w:multiLevelType w:val="hybridMultilevel"/>
    <w:tmpl w:val="C8B8D104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9A1394"/>
    <w:multiLevelType w:val="hybridMultilevel"/>
    <w:tmpl w:val="5B94A4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FD191E"/>
    <w:multiLevelType w:val="hybridMultilevel"/>
    <w:tmpl w:val="8A0464B2"/>
    <w:lvl w:ilvl="0" w:tplc="40090011">
      <w:start w:val="1"/>
      <w:numFmt w:val="decimal"/>
      <w:lvlText w:val="%1)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4F664942"/>
    <w:multiLevelType w:val="hybridMultilevel"/>
    <w:tmpl w:val="70B89BCE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A3E2DB8"/>
    <w:multiLevelType w:val="hybridMultilevel"/>
    <w:tmpl w:val="9D72BAEE"/>
    <w:lvl w:ilvl="0" w:tplc="1AC2F960">
      <w:start w:val="1"/>
      <w:numFmt w:val="decimal"/>
      <w:lvlText w:val="%1)"/>
      <w:lvlJc w:val="left"/>
      <w:pPr>
        <w:ind w:left="1080" w:hanging="720"/>
      </w:pPr>
      <w:rPr>
        <w:rFonts w:hint="default"/>
        <w:b w:val="0"/>
        <w:color w:val="009095" w:themeColor="accent2" w:themeShade="BF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A70B93"/>
    <w:multiLevelType w:val="hybridMultilevel"/>
    <w:tmpl w:val="108C2884"/>
    <w:lvl w:ilvl="0" w:tplc="63BCB2C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73040">
    <w:abstractNumId w:val="4"/>
  </w:num>
  <w:num w:numId="2" w16cid:durableId="1726294129">
    <w:abstractNumId w:val="0"/>
  </w:num>
  <w:num w:numId="3" w16cid:durableId="818837636">
    <w:abstractNumId w:val="2"/>
  </w:num>
  <w:num w:numId="4" w16cid:durableId="515660607">
    <w:abstractNumId w:val="5"/>
  </w:num>
  <w:num w:numId="5" w16cid:durableId="1444685392">
    <w:abstractNumId w:val="6"/>
  </w:num>
  <w:num w:numId="6" w16cid:durableId="2041002827">
    <w:abstractNumId w:val="7"/>
  </w:num>
  <w:num w:numId="7" w16cid:durableId="1189876984">
    <w:abstractNumId w:val="3"/>
  </w:num>
  <w:num w:numId="8" w16cid:durableId="18724566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A6F"/>
    <w:rsid w:val="000441C7"/>
    <w:rsid w:val="0006248D"/>
    <w:rsid w:val="0009058C"/>
    <w:rsid w:val="000A27C4"/>
    <w:rsid w:val="000B7EF7"/>
    <w:rsid w:val="000C4ED1"/>
    <w:rsid w:val="001205A1"/>
    <w:rsid w:val="00142538"/>
    <w:rsid w:val="00154D3B"/>
    <w:rsid w:val="00201362"/>
    <w:rsid w:val="002877E8"/>
    <w:rsid w:val="002E7C4E"/>
    <w:rsid w:val="0031055C"/>
    <w:rsid w:val="00356F83"/>
    <w:rsid w:val="00371EE1"/>
    <w:rsid w:val="003A798E"/>
    <w:rsid w:val="00425A99"/>
    <w:rsid w:val="005060ED"/>
    <w:rsid w:val="00585AEB"/>
    <w:rsid w:val="005E6B25"/>
    <w:rsid w:val="005F4F46"/>
    <w:rsid w:val="006C60E6"/>
    <w:rsid w:val="006F508F"/>
    <w:rsid w:val="00784C99"/>
    <w:rsid w:val="007B0740"/>
    <w:rsid w:val="007C1BAB"/>
    <w:rsid w:val="00860D91"/>
    <w:rsid w:val="008B2E94"/>
    <w:rsid w:val="008D4F4F"/>
    <w:rsid w:val="00902850"/>
    <w:rsid w:val="00912A6F"/>
    <w:rsid w:val="00922819"/>
    <w:rsid w:val="009C6907"/>
    <w:rsid w:val="00A15CF7"/>
    <w:rsid w:val="00A24793"/>
    <w:rsid w:val="00A81248"/>
    <w:rsid w:val="00BB6434"/>
    <w:rsid w:val="00C047EB"/>
    <w:rsid w:val="00C325F7"/>
    <w:rsid w:val="00C4793A"/>
    <w:rsid w:val="00C66528"/>
    <w:rsid w:val="00C915F0"/>
    <w:rsid w:val="00D7372D"/>
    <w:rsid w:val="00DF5807"/>
    <w:rsid w:val="00E83BCD"/>
    <w:rsid w:val="00EC5B02"/>
    <w:rsid w:val="00F97350"/>
    <w:rsid w:val="00FB65B8"/>
    <w:rsid w:val="00FC49AE"/>
    <w:rsid w:val="00FD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A4C164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784C99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6F508F"/>
    <w:pPr>
      <w:keepNext/>
      <w:keepLines/>
      <w:outlineLvl w:val="1"/>
    </w:pPr>
    <w:rPr>
      <w:rFonts w:eastAsiaTheme="majorEastAsia" w:cstheme="majorBidi"/>
      <w:i/>
      <w:color w:val="009095" w:themeColor="accent2" w:themeShade="BF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6F508F"/>
    <w:rPr>
      <w:rFonts w:eastAsiaTheme="majorEastAsia" w:cstheme="majorBidi"/>
      <w:i/>
      <w:color w:val="009095" w:themeColor="accent2" w:themeShade="BF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6F508F"/>
    <w:pPr>
      <w:tabs>
        <w:tab w:val="center" w:pos="4680"/>
        <w:tab w:val="right" w:pos="9360"/>
      </w:tabs>
    </w:pPr>
    <w:rPr>
      <w:rFonts w:asciiTheme="majorHAnsi" w:hAnsiTheme="majorHAnsi"/>
      <w:color w:val="595959" w:themeColor="text1" w:themeTint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6F508F"/>
    <w:rPr>
      <w:rFonts w:asciiTheme="majorHAnsi" w:hAnsiTheme="majorHAnsi"/>
      <w:color w:val="595959" w:themeColor="text1" w:themeTint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6F508F"/>
    <w:rPr>
      <w:i w:val="0"/>
      <w:iCs/>
      <w:color w:val="009095" w:themeColor="accent2" w:themeShade="BF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paragraph" w:styleId="NoSpacing">
    <w:name w:val="No Spacing"/>
    <w:link w:val="NoSpacingChar"/>
    <w:uiPriority w:val="1"/>
    <w:qFormat/>
    <w:rsid w:val="00912A6F"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12A6F"/>
    <w:rPr>
      <w:rFonts w:eastAsiaTheme="minorEastAsia"/>
      <w:sz w:val="22"/>
      <w:szCs w:val="22"/>
    </w:rPr>
  </w:style>
  <w:style w:type="paragraph" w:styleId="ListParagraph">
    <w:name w:val="List Paragraph"/>
    <w:basedOn w:val="Normal"/>
    <w:uiPriority w:val="34"/>
    <w:qFormat/>
    <w:rsid w:val="00922819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semiHidden/>
    <w:rsid w:val="00F97350"/>
    <w:pPr>
      <w:ind w:left="240" w:hanging="240"/>
    </w:pPr>
  </w:style>
  <w:style w:type="paragraph" w:styleId="Caption">
    <w:name w:val="caption"/>
    <w:basedOn w:val="Normal"/>
    <w:next w:val="Normal"/>
    <w:uiPriority w:val="35"/>
    <w:semiHidden/>
    <w:qFormat/>
    <w:rsid w:val="00D7372D"/>
    <w:pPr>
      <w:spacing w:after="200"/>
    </w:pPr>
    <w:rPr>
      <w:i/>
      <w:iCs/>
      <w:color w:val="5E5E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0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hp\AppData\Roaming\Microsoft\&#1064;&#1072;&#1073;&#1083;&#1086;&#1085;&#1099;\Jazzy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025F0DE480745D1AC3A6B9B63D5A9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CEAE6-A1AB-4517-AD1C-688F5DCB6A40}"/>
      </w:docPartPr>
      <w:docPartBody>
        <w:p w:rsidR="00000000" w:rsidRDefault="00D016C5" w:rsidP="00D016C5">
          <w:pPr>
            <w:pStyle w:val="4025F0DE480745D1AC3A6B9B63D5A949"/>
          </w:pPr>
          <w:r w:rsidRPr="003A798E"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6C5"/>
    <w:rsid w:val="00293E27"/>
    <w:rsid w:val="00D01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qFormat/>
    <w:pPr>
      <w:keepNext/>
      <w:keepLines/>
      <w:spacing w:after="0" w:line="240" w:lineRule="auto"/>
      <w:outlineLvl w:val="3"/>
    </w:pPr>
    <w:rPr>
      <w:rFonts w:eastAsiaTheme="majorEastAsia" w:cstheme="majorBidi"/>
      <w:i/>
      <w:iCs/>
      <w:color w:val="000000" w:themeColor="text1"/>
      <w:kern w:val="0"/>
      <w:sz w:val="32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6BDC56C96E54FA499AD707647A70359">
    <w:name w:val="56BDC56C96E54FA499AD707647A70359"/>
  </w:style>
  <w:style w:type="paragraph" w:customStyle="1" w:styleId="3C21E54152BC4404BEC570FD8CF11020">
    <w:name w:val="3C21E54152BC4404BEC570FD8CF11020"/>
  </w:style>
  <w:style w:type="paragraph" w:customStyle="1" w:styleId="57B7F705AF2043E09B5EC09AC334EBD8">
    <w:name w:val="57B7F705AF2043E09B5EC09AC334EBD8"/>
  </w:style>
  <w:style w:type="paragraph" w:customStyle="1" w:styleId="C0AC52538D0B472D9E9496959975392C">
    <w:name w:val="C0AC52538D0B472D9E9496959975392C"/>
  </w:style>
  <w:style w:type="paragraph" w:customStyle="1" w:styleId="5F31423B7AC44833997FF405127523F6">
    <w:name w:val="5F31423B7AC44833997FF405127523F6"/>
  </w:style>
  <w:style w:type="paragraph" w:customStyle="1" w:styleId="B74F41812ED34663A6635463EA06A7A4">
    <w:name w:val="B74F41812ED34663A6635463EA06A7A4"/>
  </w:style>
  <w:style w:type="character" w:customStyle="1" w:styleId="Heading4Char">
    <w:name w:val="Heading 4 Char"/>
    <w:basedOn w:val="DefaultParagraphFont"/>
    <w:link w:val="Heading4"/>
    <w:uiPriority w:val="3"/>
    <w:rPr>
      <w:rFonts w:eastAsiaTheme="majorEastAsia" w:cstheme="majorBidi"/>
      <w:i/>
      <w:iCs/>
      <w:color w:val="000000" w:themeColor="text1"/>
      <w:kern w:val="0"/>
      <w:sz w:val="32"/>
      <w:lang w:val="en-US" w:eastAsia="en-US"/>
      <w14:ligatures w14:val="none"/>
    </w:rPr>
  </w:style>
  <w:style w:type="paragraph" w:customStyle="1" w:styleId="7489271B934145DB98A971AF67BC0669">
    <w:name w:val="7489271B934145DB98A971AF67BC0669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i/>
      <w:color w:val="000000" w:themeColor="text1"/>
      <w:kern w:val="0"/>
      <w:sz w:val="28"/>
      <w:lang w:val="en-US" w:eastAsia="en-US"/>
      <w14:ligatures w14:val="none"/>
    </w:rPr>
  </w:style>
  <w:style w:type="paragraph" w:customStyle="1" w:styleId="07D0229AEE4E481192A830C8FD317D13">
    <w:name w:val="07D0229AEE4E481192A830C8FD317D13"/>
  </w:style>
  <w:style w:type="paragraph" w:customStyle="1" w:styleId="3EF90AB848C24701B41342EC5CE272F1">
    <w:name w:val="3EF90AB848C24701B41342EC5CE272F1"/>
  </w:style>
  <w:style w:type="paragraph" w:customStyle="1" w:styleId="58BF50569525481ABEA00D38C04DB455">
    <w:name w:val="58BF50569525481ABEA00D38C04DB455"/>
  </w:style>
  <w:style w:type="character" w:styleId="Emphasis">
    <w:name w:val="Emphasis"/>
    <w:basedOn w:val="DefaultParagraphFont"/>
    <w:uiPriority w:val="20"/>
    <w:qFormat/>
    <w:rPr>
      <w:i w:val="0"/>
      <w:iCs/>
      <w:color w:val="BF4E14" w:themeColor="accent2" w:themeShade="BF"/>
    </w:rPr>
  </w:style>
  <w:style w:type="paragraph" w:customStyle="1" w:styleId="D2324BBB65EE451F9BD9E70F261E7B8F">
    <w:name w:val="D2324BBB65EE451F9BD9E70F261E7B8F"/>
  </w:style>
  <w:style w:type="paragraph" w:customStyle="1" w:styleId="61E244BFCAE94646A92DCEEB4665B8AC">
    <w:name w:val="61E244BFCAE94646A92DCEEB4665B8AC"/>
  </w:style>
  <w:style w:type="paragraph" w:styleId="Quote">
    <w:name w:val="Quote"/>
    <w:basedOn w:val="Normal"/>
    <w:next w:val="Normal"/>
    <w:link w:val="QuoteChar"/>
    <w:uiPriority w:val="29"/>
    <w:qFormat/>
    <w:pPr>
      <w:spacing w:after="0" w:line="192" w:lineRule="auto"/>
      <w:jc w:val="center"/>
    </w:pPr>
    <w:rPr>
      <w:rFonts w:asciiTheme="majorHAnsi" w:eastAsiaTheme="minorHAnsi" w:hAnsiTheme="majorHAnsi"/>
      <w:iCs/>
      <w:color w:val="156082" w:themeColor="accent1"/>
      <w:kern w:val="0"/>
      <w:sz w:val="76"/>
      <w:lang w:val="en-US" w:eastAsia="en-US"/>
      <w14:ligatures w14:val="non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eastAsiaTheme="minorHAnsi" w:hAnsiTheme="majorHAnsi"/>
      <w:iCs/>
      <w:color w:val="156082" w:themeColor="accent1"/>
      <w:kern w:val="0"/>
      <w:sz w:val="76"/>
      <w:lang w:val="en-US" w:eastAsia="en-US"/>
      <w14:ligatures w14:val="none"/>
    </w:rPr>
  </w:style>
  <w:style w:type="paragraph" w:customStyle="1" w:styleId="918E39EEC1DE4FCD821827077982A502">
    <w:name w:val="918E39EEC1DE4FCD821827077982A502"/>
  </w:style>
  <w:style w:type="paragraph" w:customStyle="1" w:styleId="C30EB61B8DD84D74B0E89759A820842D">
    <w:name w:val="C30EB61B8DD84D74B0E89759A820842D"/>
    <w:rsid w:val="00D016C5"/>
  </w:style>
  <w:style w:type="paragraph" w:customStyle="1" w:styleId="4025F0DE480745D1AC3A6B9B63D5A949">
    <w:name w:val="4025F0DE480745D1AC3A6B9B63D5A949"/>
    <w:rsid w:val="00D016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FC90C-A5C3-458E-9E25-836BC0499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report.dotx</Template>
  <TotalTime>0</TotalTime>
  <Pages>1</Pages>
  <Words>893</Words>
  <Characters>5095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2024-03-22T01:02:00Z</dcterms:created>
  <dcterms:modified xsi:type="dcterms:W3CDTF">2024-03-22T02:28:00Z</dcterms:modified>
</cp:coreProperties>
</file>